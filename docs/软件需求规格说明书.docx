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4FDD4" w14:textId="77777777" w:rsidR="001C6BA1" w:rsidRPr="001810C7" w:rsidRDefault="00000000" w:rsidP="001810C7">
      <w:pPr>
        <w:jc w:val="center"/>
        <w:rPr>
          <w:rFonts w:hint="eastAsia"/>
          <w:sz w:val="44"/>
          <w:szCs w:val="44"/>
        </w:rPr>
      </w:pPr>
      <w:r w:rsidRPr="001810C7">
        <w:rPr>
          <w:b/>
          <w:sz w:val="44"/>
          <w:szCs w:val="44"/>
        </w:rPr>
        <w:t>软件需求规格说明书</w:t>
      </w:r>
    </w:p>
    <w:p w14:paraId="412A99D6" w14:textId="77777777" w:rsidR="001C6BA1" w:rsidRDefault="00000000" w:rsidP="001810C7">
      <w:pPr>
        <w:ind w:firstLineChars="300" w:firstLine="630"/>
      </w:pPr>
      <w:r>
        <w:t>文件编号：</w:t>
      </w:r>
      <w:r>
        <w:t xml:space="preserve">QMS-PROC-RD02    </w:t>
      </w:r>
      <w:r>
        <w:t>版本：</w:t>
      </w:r>
      <w:r>
        <w:t>1.0</w:t>
      </w:r>
    </w:p>
    <w:p w14:paraId="1A5C8F32" w14:textId="77777777" w:rsidR="001C6BA1" w:rsidRDefault="001C6BA1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6"/>
        <w:gridCol w:w="2075"/>
        <w:gridCol w:w="2075"/>
        <w:gridCol w:w="2076"/>
      </w:tblGrid>
      <w:tr w:rsidR="001C6BA1" w14:paraId="139761B4" w14:textId="77777777">
        <w:tc>
          <w:tcPr>
            <w:tcW w:w="2078" w:type="dxa"/>
          </w:tcPr>
          <w:p w14:paraId="6BEE2C94" w14:textId="77777777" w:rsidR="001C6BA1" w:rsidRDefault="00000000">
            <w:r>
              <w:t>编写人</w:t>
            </w:r>
          </w:p>
        </w:tc>
        <w:tc>
          <w:tcPr>
            <w:tcW w:w="2078" w:type="dxa"/>
          </w:tcPr>
          <w:p w14:paraId="2B312B8B" w14:textId="77777777" w:rsidR="001C6BA1" w:rsidRDefault="00000000">
            <w:r>
              <w:t>郝翊翔</w:t>
            </w:r>
          </w:p>
        </w:tc>
        <w:tc>
          <w:tcPr>
            <w:tcW w:w="2078" w:type="dxa"/>
          </w:tcPr>
          <w:p w14:paraId="18603E0D" w14:textId="77777777" w:rsidR="001C6BA1" w:rsidRDefault="00000000">
            <w:r>
              <w:t>日期</w:t>
            </w:r>
          </w:p>
        </w:tc>
        <w:tc>
          <w:tcPr>
            <w:tcW w:w="2078" w:type="dxa"/>
          </w:tcPr>
          <w:p w14:paraId="3F39484C" w14:textId="77777777" w:rsidR="001C6BA1" w:rsidRDefault="00000000">
            <w:r>
              <w:t>2026-09-22</w:t>
            </w:r>
          </w:p>
        </w:tc>
      </w:tr>
      <w:tr w:rsidR="001C6BA1" w14:paraId="32364326" w14:textId="77777777">
        <w:tc>
          <w:tcPr>
            <w:tcW w:w="2078" w:type="dxa"/>
          </w:tcPr>
          <w:p w14:paraId="318C04EB" w14:textId="77777777" w:rsidR="001C6BA1" w:rsidRDefault="00000000">
            <w:r>
              <w:t>评审</w:t>
            </w:r>
          </w:p>
        </w:tc>
        <w:tc>
          <w:tcPr>
            <w:tcW w:w="2078" w:type="dxa"/>
          </w:tcPr>
          <w:p w14:paraId="63A56CA2" w14:textId="77777777" w:rsidR="001C6BA1" w:rsidRDefault="001C6BA1"/>
        </w:tc>
        <w:tc>
          <w:tcPr>
            <w:tcW w:w="2078" w:type="dxa"/>
          </w:tcPr>
          <w:p w14:paraId="5C4564B5" w14:textId="77777777" w:rsidR="001C6BA1" w:rsidRDefault="00000000">
            <w:r>
              <w:t>评审号</w:t>
            </w:r>
            <w:r>
              <w:t>/</w:t>
            </w:r>
            <w:r>
              <w:t>日期</w:t>
            </w:r>
          </w:p>
        </w:tc>
        <w:tc>
          <w:tcPr>
            <w:tcW w:w="2078" w:type="dxa"/>
          </w:tcPr>
          <w:p w14:paraId="6D355622" w14:textId="77777777" w:rsidR="001C6BA1" w:rsidRDefault="001C6BA1"/>
        </w:tc>
      </w:tr>
      <w:tr w:rsidR="001C6BA1" w14:paraId="6448ADB2" w14:textId="77777777">
        <w:tc>
          <w:tcPr>
            <w:tcW w:w="2078" w:type="dxa"/>
          </w:tcPr>
          <w:p w14:paraId="66BAD8C0" w14:textId="77777777" w:rsidR="001C6BA1" w:rsidRDefault="00000000">
            <w:r>
              <w:t>批准</w:t>
            </w:r>
          </w:p>
        </w:tc>
        <w:tc>
          <w:tcPr>
            <w:tcW w:w="2078" w:type="dxa"/>
          </w:tcPr>
          <w:p w14:paraId="291A36B0" w14:textId="77777777" w:rsidR="001C6BA1" w:rsidRDefault="001C6BA1"/>
        </w:tc>
        <w:tc>
          <w:tcPr>
            <w:tcW w:w="2078" w:type="dxa"/>
          </w:tcPr>
          <w:p w14:paraId="6DB0B7DB" w14:textId="77777777" w:rsidR="001C6BA1" w:rsidRDefault="00000000">
            <w:r>
              <w:t>状态</w:t>
            </w:r>
          </w:p>
        </w:tc>
        <w:tc>
          <w:tcPr>
            <w:tcW w:w="2078" w:type="dxa"/>
          </w:tcPr>
          <w:p w14:paraId="2F8A360F" w14:textId="77777777" w:rsidR="001C6BA1" w:rsidRDefault="001C6BA1"/>
        </w:tc>
      </w:tr>
      <w:tr w:rsidR="001C6BA1" w14:paraId="46728890" w14:textId="77777777">
        <w:tc>
          <w:tcPr>
            <w:tcW w:w="2078" w:type="dxa"/>
          </w:tcPr>
          <w:p w14:paraId="533C741C" w14:textId="77777777" w:rsidR="001C6BA1" w:rsidRDefault="00000000">
            <w:r>
              <w:t>发布范围</w:t>
            </w:r>
          </w:p>
        </w:tc>
        <w:tc>
          <w:tcPr>
            <w:tcW w:w="2078" w:type="dxa"/>
          </w:tcPr>
          <w:p w14:paraId="513F25F8" w14:textId="77777777" w:rsidR="001C6BA1" w:rsidRDefault="00000000">
            <w:r>
              <w:t>项目组</w:t>
            </w:r>
          </w:p>
        </w:tc>
        <w:tc>
          <w:tcPr>
            <w:tcW w:w="2078" w:type="dxa"/>
          </w:tcPr>
          <w:p w14:paraId="7EA08616" w14:textId="77777777" w:rsidR="001C6BA1" w:rsidRDefault="001C6BA1"/>
        </w:tc>
        <w:tc>
          <w:tcPr>
            <w:tcW w:w="2078" w:type="dxa"/>
          </w:tcPr>
          <w:p w14:paraId="6F4508E1" w14:textId="77777777" w:rsidR="001C6BA1" w:rsidRDefault="001C6BA1"/>
        </w:tc>
      </w:tr>
    </w:tbl>
    <w:p w14:paraId="32EDDAA6" w14:textId="77777777" w:rsidR="001C6BA1" w:rsidRDefault="001C6BA1"/>
    <w:p w14:paraId="69E9E014" w14:textId="77777777" w:rsidR="001C6BA1" w:rsidRDefault="00000000">
      <w:pPr>
        <w:pStyle w:val="2"/>
      </w:pPr>
      <w:r>
        <w:t>修改历史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7"/>
        <w:gridCol w:w="2075"/>
        <w:gridCol w:w="2075"/>
        <w:gridCol w:w="2075"/>
      </w:tblGrid>
      <w:tr w:rsidR="001C6BA1" w14:paraId="122CAB79" w14:textId="77777777">
        <w:tc>
          <w:tcPr>
            <w:tcW w:w="2078" w:type="dxa"/>
          </w:tcPr>
          <w:p w14:paraId="4C464DEF" w14:textId="77777777" w:rsidR="001C6BA1" w:rsidRDefault="00000000">
            <w:r>
              <w:t>日期</w:t>
            </w:r>
          </w:p>
        </w:tc>
        <w:tc>
          <w:tcPr>
            <w:tcW w:w="2078" w:type="dxa"/>
          </w:tcPr>
          <w:p w14:paraId="4028AE87" w14:textId="77777777" w:rsidR="001C6BA1" w:rsidRDefault="00000000">
            <w:r>
              <w:t>版本</w:t>
            </w:r>
          </w:p>
        </w:tc>
        <w:tc>
          <w:tcPr>
            <w:tcW w:w="2078" w:type="dxa"/>
          </w:tcPr>
          <w:p w14:paraId="73BC4FAD" w14:textId="77777777" w:rsidR="001C6BA1" w:rsidRDefault="00000000">
            <w:r>
              <w:t>作者</w:t>
            </w:r>
          </w:p>
        </w:tc>
        <w:tc>
          <w:tcPr>
            <w:tcW w:w="2078" w:type="dxa"/>
          </w:tcPr>
          <w:p w14:paraId="1A498980" w14:textId="77777777" w:rsidR="001C6BA1" w:rsidRDefault="00000000">
            <w:r>
              <w:t>修改内容</w:t>
            </w:r>
          </w:p>
        </w:tc>
      </w:tr>
      <w:tr w:rsidR="001C6BA1" w14:paraId="6B35D0D6" w14:textId="77777777">
        <w:tc>
          <w:tcPr>
            <w:tcW w:w="2078" w:type="dxa"/>
          </w:tcPr>
          <w:p w14:paraId="56BB0EBB" w14:textId="77777777" w:rsidR="001C6BA1" w:rsidRDefault="00000000">
            <w:r>
              <w:t>2026-09-22</w:t>
            </w:r>
          </w:p>
        </w:tc>
        <w:tc>
          <w:tcPr>
            <w:tcW w:w="2078" w:type="dxa"/>
          </w:tcPr>
          <w:p w14:paraId="61310A9A" w14:textId="77777777" w:rsidR="001C6BA1" w:rsidRDefault="00000000">
            <w:r>
              <w:t>1.0</w:t>
            </w:r>
          </w:p>
        </w:tc>
        <w:tc>
          <w:tcPr>
            <w:tcW w:w="2078" w:type="dxa"/>
          </w:tcPr>
          <w:p w14:paraId="31709AA6" w14:textId="77777777" w:rsidR="001C6BA1" w:rsidRDefault="00000000">
            <w:r>
              <w:t>郝翊翔</w:t>
            </w:r>
          </w:p>
        </w:tc>
        <w:tc>
          <w:tcPr>
            <w:tcW w:w="2078" w:type="dxa"/>
          </w:tcPr>
          <w:p w14:paraId="47E9B0F0" w14:textId="77777777" w:rsidR="001C6BA1" w:rsidRDefault="00000000">
            <w:r>
              <w:t>新建</w:t>
            </w:r>
          </w:p>
        </w:tc>
      </w:tr>
    </w:tbl>
    <w:p w14:paraId="0A997FEE" w14:textId="77777777" w:rsidR="001C6BA1" w:rsidRDefault="00000000">
      <w:pPr>
        <w:pStyle w:val="1"/>
      </w:pPr>
      <w:r>
        <w:t xml:space="preserve">1 </w:t>
      </w:r>
      <w:r>
        <w:t>引言</w:t>
      </w:r>
    </w:p>
    <w:p w14:paraId="3DCD8D60" w14:textId="77777777" w:rsidR="001C6BA1" w:rsidRDefault="00000000">
      <w:pPr>
        <w:pStyle w:val="2"/>
      </w:pPr>
      <w:r>
        <w:t xml:space="preserve">1.1 </w:t>
      </w:r>
      <w:r>
        <w:t>目的</w:t>
      </w:r>
    </w:p>
    <w:p w14:paraId="11B57365" w14:textId="77777777" w:rsidR="001C6BA1" w:rsidRDefault="00000000">
      <w:r>
        <w:t>本文档定义图书管理系统（</w:t>
      </w:r>
      <w:r>
        <w:t>Library Management System</w:t>
      </w:r>
      <w:r>
        <w:t>，简称</w:t>
      </w:r>
      <w:r>
        <w:t xml:space="preserve"> LMS</w:t>
      </w:r>
      <w:r>
        <w:t>）的软件需求规格，明确系统功能、非功能需求、接口与约束，作为项目组设计、开发、测试与验收的依据。</w:t>
      </w:r>
    </w:p>
    <w:p w14:paraId="7918A329" w14:textId="77777777" w:rsidR="001C6BA1" w:rsidRDefault="00000000">
      <w:pPr>
        <w:pStyle w:val="2"/>
      </w:pPr>
      <w:r>
        <w:t xml:space="preserve">1.2 </w:t>
      </w:r>
      <w:r>
        <w:t>背景</w:t>
      </w:r>
    </w:p>
    <w:p w14:paraId="413841F2" w14:textId="77777777" w:rsidR="001C6BA1" w:rsidRDefault="00000000">
      <w:r>
        <w:t>系统名称：图书管理系统（</w:t>
      </w:r>
      <w:r>
        <w:t>LMS</w:t>
      </w:r>
      <w:r>
        <w:t>）。</w:t>
      </w:r>
    </w:p>
    <w:p w14:paraId="2646CA0A" w14:textId="77777777" w:rsidR="001C6BA1" w:rsidRDefault="00000000">
      <w:r>
        <w:t>任务提出者：项目负责人。开发者：郝翊翔。</w:t>
      </w:r>
    </w:p>
    <w:p w14:paraId="04C1B568" w14:textId="77777777" w:rsidR="001C6BA1" w:rsidRDefault="00000000">
      <w:r>
        <w:t>应用范围：中小型图书室</w:t>
      </w:r>
      <w:r>
        <w:t>/</w:t>
      </w:r>
      <w:r>
        <w:t>阅览室，供管理员管理馆藏与借还、供读者自助查询与借阅。</w:t>
      </w:r>
    </w:p>
    <w:p w14:paraId="16590D1B" w14:textId="77777777" w:rsidR="001C6BA1" w:rsidRDefault="00000000">
      <w:r>
        <w:t>产生原因：原单机版客户端在更换本机</w:t>
      </w:r>
      <w:r>
        <w:t xml:space="preserve"> IP </w:t>
      </w:r>
      <w:r>
        <w:t>后无法连接服务端，且不支持多端多用户同时使用。本系统改为前后端分离架构，后端经</w:t>
      </w:r>
      <w:r>
        <w:t xml:space="preserve"> Cloudflare Tunnel </w:t>
      </w:r>
      <w:r>
        <w:t>公网发布，桌面与移动客户端统一连接同一服务端。</w:t>
      </w:r>
    </w:p>
    <w:p w14:paraId="715892BB" w14:textId="77777777" w:rsidR="001C6BA1" w:rsidRDefault="00000000">
      <w:pPr>
        <w:pStyle w:val="2"/>
      </w:pPr>
      <w:r>
        <w:t xml:space="preserve">1.3 </w:t>
      </w:r>
      <w:r>
        <w:t>术语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51"/>
        <w:gridCol w:w="4151"/>
      </w:tblGrid>
      <w:tr w:rsidR="001C6BA1" w14:paraId="4749148C" w14:textId="77777777">
        <w:tc>
          <w:tcPr>
            <w:tcW w:w="4156" w:type="dxa"/>
          </w:tcPr>
          <w:p w14:paraId="6E020C89" w14:textId="77777777" w:rsidR="001C6BA1" w:rsidRDefault="00000000">
            <w:r>
              <w:t>术语</w:t>
            </w:r>
          </w:p>
        </w:tc>
        <w:tc>
          <w:tcPr>
            <w:tcW w:w="4156" w:type="dxa"/>
          </w:tcPr>
          <w:p w14:paraId="5FA7E6AB" w14:textId="77777777" w:rsidR="001C6BA1" w:rsidRDefault="00000000">
            <w:r>
              <w:t>定义</w:t>
            </w:r>
          </w:p>
        </w:tc>
      </w:tr>
      <w:tr w:rsidR="001C6BA1" w14:paraId="0AA93579" w14:textId="77777777">
        <w:tc>
          <w:tcPr>
            <w:tcW w:w="4156" w:type="dxa"/>
          </w:tcPr>
          <w:p w14:paraId="59A62450" w14:textId="77777777" w:rsidR="001C6BA1" w:rsidRDefault="00000000">
            <w:r>
              <w:t>LMS</w:t>
            </w:r>
          </w:p>
        </w:tc>
        <w:tc>
          <w:tcPr>
            <w:tcW w:w="4156" w:type="dxa"/>
          </w:tcPr>
          <w:p w14:paraId="55CBE8A7" w14:textId="77777777" w:rsidR="001C6BA1" w:rsidRDefault="00000000">
            <w:r>
              <w:t>图书管理系统</w:t>
            </w:r>
            <w:r>
              <w:t xml:space="preserve"> Library Management System</w:t>
            </w:r>
          </w:p>
        </w:tc>
      </w:tr>
      <w:tr w:rsidR="001C6BA1" w14:paraId="68D8C937" w14:textId="77777777">
        <w:tc>
          <w:tcPr>
            <w:tcW w:w="4156" w:type="dxa"/>
          </w:tcPr>
          <w:p w14:paraId="18751E87" w14:textId="77777777" w:rsidR="001C6BA1" w:rsidRDefault="00000000">
            <w:r>
              <w:t>管理员</w:t>
            </w:r>
          </w:p>
        </w:tc>
        <w:tc>
          <w:tcPr>
            <w:tcW w:w="4156" w:type="dxa"/>
          </w:tcPr>
          <w:p w14:paraId="6020E407" w14:textId="77777777" w:rsidR="001C6BA1" w:rsidRDefault="00000000">
            <w:r>
              <w:t>拥有图书、读者、借还全部管理权限的角色</w:t>
            </w:r>
          </w:p>
        </w:tc>
      </w:tr>
      <w:tr w:rsidR="001C6BA1" w14:paraId="77D177A9" w14:textId="77777777">
        <w:tc>
          <w:tcPr>
            <w:tcW w:w="4156" w:type="dxa"/>
          </w:tcPr>
          <w:p w14:paraId="5FAC39AA" w14:textId="77777777" w:rsidR="001C6BA1" w:rsidRDefault="00000000">
            <w:r>
              <w:t>读者</w:t>
            </w:r>
          </w:p>
        </w:tc>
        <w:tc>
          <w:tcPr>
            <w:tcW w:w="4156" w:type="dxa"/>
          </w:tcPr>
          <w:p w14:paraId="6D2D242B" w14:textId="77777777" w:rsidR="001C6BA1" w:rsidRDefault="00000000">
            <w:r>
              <w:t>可查询馆藏、借阅图书的普通用户</w:t>
            </w:r>
          </w:p>
        </w:tc>
      </w:tr>
      <w:tr w:rsidR="001C6BA1" w14:paraId="7BF32E0C" w14:textId="77777777">
        <w:tc>
          <w:tcPr>
            <w:tcW w:w="4156" w:type="dxa"/>
          </w:tcPr>
          <w:p w14:paraId="39E879EB" w14:textId="77777777" w:rsidR="001C6BA1" w:rsidRDefault="00000000">
            <w:r>
              <w:t>Cloudflare Tunnel</w:t>
            </w:r>
          </w:p>
        </w:tc>
        <w:tc>
          <w:tcPr>
            <w:tcW w:w="4156" w:type="dxa"/>
          </w:tcPr>
          <w:p w14:paraId="2699F906" w14:textId="77777777" w:rsidR="001C6BA1" w:rsidRDefault="00000000">
            <w:r>
              <w:t>将本机后端暴露到公网的加密隧道工具</w:t>
            </w:r>
          </w:p>
        </w:tc>
      </w:tr>
      <w:tr w:rsidR="001C6BA1" w14:paraId="7FC1E9B5" w14:textId="77777777">
        <w:tc>
          <w:tcPr>
            <w:tcW w:w="4156" w:type="dxa"/>
          </w:tcPr>
          <w:p w14:paraId="3B3A7E84" w14:textId="77777777" w:rsidR="001C6BA1" w:rsidRDefault="00000000">
            <w:r>
              <w:t>Tauri</w:t>
            </w:r>
          </w:p>
        </w:tc>
        <w:tc>
          <w:tcPr>
            <w:tcW w:w="4156" w:type="dxa"/>
          </w:tcPr>
          <w:p w14:paraId="4E14670B" w14:textId="77777777" w:rsidR="001C6BA1" w:rsidRDefault="00000000">
            <w:r>
              <w:t>用于构建</w:t>
            </w:r>
            <w:r>
              <w:t xml:space="preserve"> Windows / Android </w:t>
            </w:r>
            <w:r>
              <w:t>瘦客户端的跨平台框架</w:t>
            </w:r>
          </w:p>
        </w:tc>
      </w:tr>
    </w:tbl>
    <w:p w14:paraId="4D2FC75A" w14:textId="77777777" w:rsidR="001C6BA1" w:rsidRDefault="00000000">
      <w:pPr>
        <w:pStyle w:val="2"/>
      </w:pPr>
      <w:r>
        <w:t xml:space="preserve">1.4 </w:t>
      </w:r>
      <w:r>
        <w:t>预期读者与阅读建议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51"/>
        <w:gridCol w:w="4151"/>
      </w:tblGrid>
      <w:tr w:rsidR="001C6BA1" w14:paraId="53BAECC3" w14:textId="77777777">
        <w:tc>
          <w:tcPr>
            <w:tcW w:w="4156" w:type="dxa"/>
          </w:tcPr>
          <w:p w14:paraId="3CFFB89D" w14:textId="77777777" w:rsidR="001C6BA1" w:rsidRDefault="00000000">
            <w:r>
              <w:t>预期读者</w:t>
            </w:r>
          </w:p>
        </w:tc>
        <w:tc>
          <w:tcPr>
            <w:tcW w:w="4156" w:type="dxa"/>
          </w:tcPr>
          <w:p w14:paraId="395A2E9C" w14:textId="77777777" w:rsidR="001C6BA1" w:rsidRDefault="00000000">
            <w:r>
              <w:t>阅读建议</w:t>
            </w:r>
          </w:p>
        </w:tc>
      </w:tr>
      <w:tr w:rsidR="001C6BA1" w14:paraId="3FCB9C05" w14:textId="77777777">
        <w:tc>
          <w:tcPr>
            <w:tcW w:w="4156" w:type="dxa"/>
          </w:tcPr>
          <w:p w14:paraId="4519E9BA" w14:textId="77777777" w:rsidR="001C6BA1" w:rsidRDefault="00000000">
            <w:r>
              <w:t>项目负责人</w:t>
            </w:r>
          </w:p>
        </w:tc>
        <w:tc>
          <w:tcPr>
            <w:tcW w:w="4156" w:type="dxa"/>
          </w:tcPr>
          <w:p w14:paraId="0E286C33" w14:textId="77777777" w:rsidR="001C6BA1" w:rsidRDefault="00000000">
            <w:r>
              <w:t>阅读概述、系统功能、非功能需求</w:t>
            </w:r>
          </w:p>
        </w:tc>
      </w:tr>
      <w:tr w:rsidR="001C6BA1" w14:paraId="0A806D52" w14:textId="77777777">
        <w:tc>
          <w:tcPr>
            <w:tcW w:w="4156" w:type="dxa"/>
          </w:tcPr>
          <w:p w14:paraId="012D4E34" w14:textId="77777777" w:rsidR="001C6BA1" w:rsidRDefault="00000000">
            <w:r>
              <w:t>开发人员</w:t>
            </w:r>
          </w:p>
        </w:tc>
        <w:tc>
          <w:tcPr>
            <w:tcW w:w="4156" w:type="dxa"/>
          </w:tcPr>
          <w:p w14:paraId="421DC0F6" w14:textId="77777777" w:rsidR="001C6BA1" w:rsidRDefault="00000000">
            <w:r>
              <w:t>阅读全部，重点功能需求与接口说明</w:t>
            </w:r>
          </w:p>
        </w:tc>
      </w:tr>
      <w:tr w:rsidR="001C6BA1" w14:paraId="593BE64A" w14:textId="77777777">
        <w:tc>
          <w:tcPr>
            <w:tcW w:w="4156" w:type="dxa"/>
          </w:tcPr>
          <w:p w14:paraId="7BEE9A75" w14:textId="77777777" w:rsidR="001C6BA1" w:rsidRDefault="00000000">
            <w:r>
              <w:t>测试人员</w:t>
            </w:r>
          </w:p>
        </w:tc>
        <w:tc>
          <w:tcPr>
            <w:tcW w:w="4156" w:type="dxa"/>
          </w:tcPr>
          <w:p w14:paraId="0BA87923" w14:textId="77777777" w:rsidR="001C6BA1" w:rsidRDefault="00000000">
            <w:r>
              <w:t>阅读功能需求与非功能需求，据此设计用例</w:t>
            </w:r>
          </w:p>
        </w:tc>
      </w:tr>
      <w:tr w:rsidR="001C6BA1" w14:paraId="12C64521" w14:textId="77777777">
        <w:tc>
          <w:tcPr>
            <w:tcW w:w="4156" w:type="dxa"/>
          </w:tcPr>
          <w:p w14:paraId="69FE9606" w14:textId="77777777" w:rsidR="001C6BA1" w:rsidRDefault="00000000">
            <w:r>
              <w:t>管理员</w:t>
            </w:r>
            <w:r>
              <w:t>/</w:t>
            </w:r>
            <w:r>
              <w:t>读者用户</w:t>
            </w:r>
          </w:p>
        </w:tc>
        <w:tc>
          <w:tcPr>
            <w:tcW w:w="4156" w:type="dxa"/>
          </w:tcPr>
          <w:p w14:paraId="66CE48A8" w14:textId="77777777" w:rsidR="001C6BA1" w:rsidRDefault="00000000">
            <w:r>
              <w:t>阅读系统功能与用户特点章节</w:t>
            </w:r>
          </w:p>
        </w:tc>
      </w:tr>
    </w:tbl>
    <w:p w14:paraId="5B56AC46" w14:textId="77777777" w:rsidR="001C6BA1" w:rsidRDefault="00000000">
      <w:pPr>
        <w:pStyle w:val="2"/>
      </w:pPr>
      <w:r>
        <w:t xml:space="preserve">1.5 </w:t>
      </w:r>
      <w:r>
        <w:t>参考资料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61"/>
        <w:gridCol w:w="1660"/>
        <w:gridCol w:w="1660"/>
        <w:gridCol w:w="1661"/>
        <w:gridCol w:w="1660"/>
      </w:tblGrid>
      <w:tr w:rsidR="001C6BA1" w14:paraId="485874DC" w14:textId="77777777">
        <w:tc>
          <w:tcPr>
            <w:tcW w:w="1662" w:type="dxa"/>
          </w:tcPr>
          <w:p w14:paraId="271BD67E" w14:textId="77777777" w:rsidR="001C6BA1" w:rsidRDefault="00000000">
            <w:r>
              <w:t>文档名</w:t>
            </w:r>
          </w:p>
        </w:tc>
        <w:tc>
          <w:tcPr>
            <w:tcW w:w="1662" w:type="dxa"/>
          </w:tcPr>
          <w:p w14:paraId="72006A2D" w14:textId="77777777" w:rsidR="001C6BA1" w:rsidRDefault="00000000">
            <w:r>
              <w:t>版本</w:t>
            </w:r>
          </w:p>
        </w:tc>
        <w:tc>
          <w:tcPr>
            <w:tcW w:w="1662" w:type="dxa"/>
          </w:tcPr>
          <w:p w14:paraId="14F6285A" w14:textId="77777777" w:rsidR="001C6BA1" w:rsidRDefault="00000000">
            <w:r>
              <w:t>日期</w:t>
            </w:r>
          </w:p>
        </w:tc>
        <w:tc>
          <w:tcPr>
            <w:tcW w:w="1662" w:type="dxa"/>
          </w:tcPr>
          <w:p w14:paraId="4276BCAB" w14:textId="77777777" w:rsidR="001C6BA1" w:rsidRDefault="00000000">
            <w:r>
              <w:t>来源</w:t>
            </w:r>
          </w:p>
        </w:tc>
        <w:tc>
          <w:tcPr>
            <w:tcW w:w="1662" w:type="dxa"/>
          </w:tcPr>
          <w:p w14:paraId="6030B9E5" w14:textId="77777777" w:rsidR="001C6BA1" w:rsidRDefault="00000000">
            <w:r>
              <w:t>简称</w:t>
            </w:r>
          </w:p>
        </w:tc>
      </w:tr>
      <w:tr w:rsidR="001C6BA1" w14:paraId="53B867BF" w14:textId="77777777">
        <w:tc>
          <w:tcPr>
            <w:tcW w:w="1662" w:type="dxa"/>
          </w:tcPr>
          <w:p w14:paraId="048800A1" w14:textId="77777777" w:rsidR="001C6BA1" w:rsidRDefault="00000000">
            <w:r>
              <w:t>图书管理系统原型与接口清单</w:t>
            </w:r>
          </w:p>
        </w:tc>
        <w:tc>
          <w:tcPr>
            <w:tcW w:w="1662" w:type="dxa"/>
          </w:tcPr>
          <w:p w14:paraId="708CD8C2" w14:textId="77777777" w:rsidR="001C6BA1" w:rsidRDefault="00000000">
            <w:r>
              <w:t>1.0</w:t>
            </w:r>
          </w:p>
        </w:tc>
        <w:tc>
          <w:tcPr>
            <w:tcW w:w="1662" w:type="dxa"/>
          </w:tcPr>
          <w:p w14:paraId="66647420" w14:textId="77777777" w:rsidR="001C6BA1" w:rsidRDefault="00000000">
            <w:r>
              <w:t>2026-09</w:t>
            </w:r>
          </w:p>
        </w:tc>
        <w:tc>
          <w:tcPr>
            <w:tcW w:w="1662" w:type="dxa"/>
          </w:tcPr>
          <w:p w14:paraId="36C7CDF6" w14:textId="77777777" w:rsidR="001C6BA1" w:rsidRDefault="00000000">
            <w:r>
              <w:t>项目组</w:t>
            </w:r>
          </w:p>
        </w:tc>
        <w:tc>
          <w:tcPr>
            <w:tcW w:w="1662" w:type="dxa"/>
          </w:tcPr>
          <w:p w14:paraId="2A352425" w14:textId="77777777" w:rsidR="001C6BA1" w:rsidRDefault="00000000">
            <w:r>
              <w:t>原型</w:t>
            </w:r>
          </w:p>
        </w:tc>
      </w:tr>
      <w:tr w:rsidR="001C6BA1" w14:paraId="1CD1BC23" w14:textId="77777777">
        <w:tc>
          <w:tcPr>
            <w:tcW w:w="1662" w:type="dxa"/>
          </w:tcPr>
          <w:p w14:paraId="6470EF17" w14:textId="77777777" w:rsidR="001C6BA1" w:rsidRDefault="00000000">
            <w:r>
              <w:lastRenderedPageBreak/>
              <w:t xml:space="preserve">Cloudflare Tunnel </w:t>
            </w:r>
            <w:r>
              <w:t>文档</w:t>
            </w:r>
          </w:p>
        </w:tc>
        <w:tc>
          <w:tcPr>
            <w:tcW w:w="1662" w:type="dxa"/>
          </w:tcPr>
          <w:p w14:paraId="5B9123FD" w14:textId="77777777" w:rsidR="001C6BA1" w:rsidRDefault="00000000">
            <w:r>
              <w:t>-</w:t>
            </w:r>
          </w:p>
        </w:tc>
        <w:tc>
          <w:tcPr>
            <w:tcW w:w="1662" w:type="dxa"/>
          </w:tcPr>
          <w:p w14:paraId="6A1E8A8F" w14:textId="77777777" w:rsidR="001C6BA1" w:rsidRDefault="00000000">
            <w:r>
              <w:t>2026</w:t>
            </w:r>
          </w:p>
        </w:tc>
        <w:tc>
          <w:tcPr>
            <w:tcW w:w="1662" w:type="dxa"/>
          </w:tcPr>
          <w:p w14:paraId="30B66E23" w14:textId="77777777" w:rsidR="001C6BA1" w:rsidRDefault="00000000">
            <w:r>
              <w:t xml:space="preserve">Cloudflare </w:t>
            </w:r>
            <w:r>
              <w:t>官方</w:t>
            </w:r>
          </w:p>
        </w:tc>
        <w:tc>
          <w:tcPr>
            <w:tcW w:w="1662" w:type="dxa"/>
          </w:tcPr>
          <w:p w14:paraId="61ABF48D" w14:textId="77777777" w:rsidR="001C6BA1" w:rsidRDefault="00000000">
            <w:r>
              <w:t>CF</w:t>
            </w:r>
            <w:r>
              <w:t>文档</w:t>
            </w:r>
          </w:p>
        </w:tc>
      </w:tr>
    </w:tbl>
    <w:p w14:paraId="352B484F" w14:textId="77777777" w:rsidR="001C6BA1" w:rsidRDefault="00000000">
      <w:pPr>
        <w:pStyle w:val="2"/>
      </w:pPr>
      <w:r>
        <w:t xml:space="preserve">1.6 </w:t>
      </w:r>
      <w:r>
        <w:t>需求描述约定</w:t>
      </w:r>
    </w:p>
    <w:p w14:paraId="5881BE03" w14:textId="77777777" w:rsidR="001C6BA1" w:rsidRDefault="00000000">
      <w:r>
        <w:t>需求采用层次化编号：模块缩写</w:t>
      </w:r>
      <w:r>
        <w:t>+</w:t>
      </w:r>
      <w:r>
        <w:t>序号，如</w:t>
      </w:r>
      <w:r>
        <w:t xml:space="preserve"> BOOK01</w:t>
      </w:r>
      <w:r>
        <w:t>、</w:t>
      </w:r>
      <w:r>
        <w:t>BOOK01.01</w:t>
      </w:r>
      <w:r>
        <w:t>。优先级分为高、中、低三级。功能从业务定义、输入、输出、操作流程四个方面描述。</w:t>
      </w:r>
    </w:p>
    <w:p w14:paraId="04636597" w14:textId="77777777" w:rsidR="001C6BA1" w:rsidRDefault="00000000">
      <w:pPr>
        <w:pStyle w:val="1"/>
      </w:pPr>
      <w:r>
        <w:t xml:space="preserve">2 </w:t>
      </w:r>
      <w:r>
        <w:t>项目概述</w:t>
      </w:r>
    </w:p>
    <w:p w14:paraId="743D05EE" w14:textId="77777777" w:rsidR="001C6BA1" w:rsidRDefault="00000000">
      <w:pPr>
        <w:pStyle w:val="2"/>
      </w:pPr>
      <w:r>
        <w:t xml:space="preserve">2.1 </w:t>
      </w:r>
      <w:r>
        <w:t>系统功能</w:t>
      </w:r>
    </w:p>
    <w:p w14:paraId="64195E84" w14:textId="77777777" w:rsidR="001C6BA1" w:rsidRDefault="00000000">
      <w:r>
        <w:t>系统分为管理端与读者端两类功能：</w:t>
      </w:r>
    </w:p>
    <w:p w14:paraId="3C4BCCE3" w14:textId="77777777" w:rsidR="001C6BA1" w:rsidRDefault="00000000">
      <w:r>
        <w:t xml:space="preserve">· </w:t>
      </w:r>
      <w:r>
        <w:t>管理员：控制台统计、图书管理、读者管理、借阅管理、操作日志、数据备份与恢复。</w:t>
      </w:r>
    </w:p>
    <w:p w14:paraId="42FFFFA0" w14:textId="77777777" w:rsidR="001C6BA1" w:rsidRDefault="00000000">
      <w:r>
        <w:t xml:space="preserve">· </w:t>
      </w:r>
      <w:r>
        <w:t>读者：馆藏浏览、自助借阅</w:t>
      </w:r>
      <w:r>
        <w:t>/</w:t>
      </w:r>
      <w:r>
        <w:t>续借、我的借阅记录、个人信息。</w:t>
      </w:r>
    </w:p>
    <w:p w14:paraId="71FE6AD3" w14:textId="77777777" w:rsidR="001C6BA1" w:rsidRDefault="00000000">
      <w:pPr>
        <w:pStyle w:val="2"/>
      </w:pPr>
      <w:r>
        <w:t xml:space="preserve">2.2 </w:t>
      </w:r>
      <w:r>
        <w:t>业务描述</w:t>
      </w:r>
    </w:p>
    <w:p w14:paraId="4855085A" w14:textId="77777777" w:rsidR="001C6BA1" w:rsidRDefault="00000000">
      <w:r>
        <w:t>管理员录入图书与读者信息；读者登录后按分类</w:t>
      </w:r>
      <w:r>
        <w:t>/</w:t>
      </w:r>
      <w:r>
        <w:t>地区</w:t>
      </w:r>
      <w:r>
        <w:t>/</w:t>
      </w:r>
      <w:r>
        <w:t>关键词检索馆藏，对可借图书发起借阅；管理员在借阅管理中处理借出与归还；系统自动统计馆藏分布、热门图书并记录操作日志。</w:t>
      </w:r>
    </w:p>
    <w:p w14:paraId="012E4D86" w14:textId="77777777" w:rsidR="001C6BA1" w:rsidRDefault="00000000">
      <w:pPr>
        <w:pStyle w:val="2"/>
      </w:pPr>
      <w:r>
        <w:t xml:space="preserve">2.3 </w:t>
      </w:r>
      <w:r>
        <w:t>数据流程描述</w:t>
      </w:r>
    </w:p>
    <w:p w14:paraId="6860C593" w14:textId="77777777" w:rsidR="001C6BA1" w:rsidRDefault="00000000">
      <w:r>
        <w:t>客户端通过</w:t>
      </w:r>
      <w:r>
        <w:t xml:space="preserve"> HTTPS </w:t>
      </w:r>
      <w:r>
        <w:t>请求后端</w:t>
      </w:r>
      <w:r>
        <w:t xml:space="preserve"> REST API</w:t>
      </w:r>
      <w:r>
        <w:t>；后端访问</w:t>
      </w:r>
      <w:r>
        <w:t xml:space="preserve"> SQLite </w:t>
      </w:r>
      <w:r>
        <w:t>数据库（</w:t>
      </w:r>
      <w:r>
        <w:t xml:space="preserve">WAL </w:t>
      </w:r>
      <w:r>
        <w:t>模式）完成读写并返回</w:t>
      </w:r>
      <w:r>
        <w:t xml:space="preserve"> JSON</w:t>
      </w:r>
      <w:r>
        <w:t>。管理员导出的</w:t>
      </w:r>
      <w:r>
        <w:t xml:space="preserve"> .</w:t>
      </w:r>
      <w:proofErr w:type="spellStart"/>
      <w:r>
        <w:t>db</w:t>
      </w:r>
      <w:proofErr w:type="spellEnd"/>
      <w:r>
        <w:t xml:space="preserve"> </w:t>
      </w:r>
      <w:r>
        <w:t>文件可在另一台机器导入恢复。</w:t>
      </w:r>
    </w:p>
    <w:p w14:paraId="63888592" w14:textId="77777777" w:rsidR="001C6BA1" w:rsidRDefault="00000000">
      <w:pPr>
        <w:pStyle w:val="2"/>
      </w:pPr>
      <w:r>
        <w:t xml:space="preserve">2.4 </w:t>
      </w:r>
      <w:r>
        <w:t>用户的特点</w:t>
      </w:r>
    </w:p>
    <w:p w14:paraId="0779304C" w14:textId="77777777" w:rsidR="001C6BA1" w:rsidRDefault="00000000">
      <w:r>
        <w:t>管理员：具备基本计算机操作能力，高频使用，负责日常馆藏维护。读者：普通用户，使用频度中等，以查询与借阅为主。系统支持多人同时在线访问。</w:t>
      </w:r>
    </w:p>
    <w:p w14:paraId="4F3E898F" w14:textId="77777777" w:rsidR="001C6BA1" w:rsidRDefault="00000000">
      <w:pPr>
        <w:pStyle w:val="2"/>
      </w:pPr>
      <w:r>
        <w:t xml:space="preserve">2.5 </w:t>
      </w:r>
      <w:r>
        <w:t>运行环境要求</w:t>
      </w:r>
    </w:p>
    <w:p w14:paraId="2D300466" w14:textId="77777777" w:rsidR="001C6BA1" w:rsidRDefault="00000000">
      <w:r>
        <w:t>服务端：</w:t>
      </w:r>
      <w:r>
        <w:t>Windows 10/11 x64</w:t>
      </w:r>
      <w:r>
        <w:t>，</w:t>
      </w:r>
      <w:r>
        <w:t xml:space="preserve">Go </w:t>
      </w:r>
      <w:r>
        <w:t>运行环境或编译后的独立二进制，</w:t>
      </w:r>
      <w:r>
        <w:t>SQLite</w:t>
      </w:r>
      <w:r>
        <w:t>。客户端：</w:t>
      </w:r>
      <w:r>
        <w:t xml:space="preserve">Windows 10/11 x64 </w:t>
      </w:r>
      <w:r>
        <w:t>或</w:t>
      </w:r>
      <w:r>
        <w:t xml:space="preserve"> Android 8.0 </w:t>
      </w:r>
      <w:r>
        <w:t>以上。网络：可访问</w:t>
      </w:r>
      <w:r>
        <w:t xml:space="preserve"> Cloudflare </w:t>
      </w:r>
      <w:r>
        <w:t>公网。</w:t>
      </w:r>
    </w:p>
    <w:p w14:paraId="2625818B" w14:textId="77777777" w:rsidR="001C6BA1" w:rsidRDefault="00000000">
      <w:pPr>
        <w:pStyle w:val="2"/>
      </w:pPr>
      <w:r>
        <w:t xml:space="preserve">2.6 </w:t>
      </w:r>
      <w:r>
        <w:t>设计和实现上的限制</w:t>
      </w:r>
    </w:p>
    <w:p w14:paraId="07E765BA" w14:textId="77777777" w:rsidR="001C6BA1" w:rsidRDefault="00000000">
      <w:r>
        <w:t>免费版</w:t>
      </w:r>
      <w:r>
        <w:t xml:space="preserve"> Cloudflare </w:t>
      </w:r>
      <w:r>
        <w:t>临时隧道地址重启后变化；生产固定地址需绑定自有域名。数据库为单机嵌入式</w:t>
      </w:r>
      <w:r>
        <w:t xml:space="preserve"> SQLite</w:t>
      </w:r>
      <w:r>
        <w:t>，不支持分布式部署。</w:t>
      </w:r>
    </w:p>
    <w:p w14:paraId="533634D6" w14:textId="77777777" w:rsidR="001C6BA1" w:rsidRDefault="00000000">
      <w:pPr>
        <w:pStyle w:val="1"/>
      </w:pPr>
      <w:r>
        <w:t xml:space="preserve">3 </w:t>
      </w:r>
      <w:r>
        <w:t>功能需求的描述</w:t>
      </w:r>
    </w:p>
    <w:p w14:paraId="6195CC48" w14:textId="77777777" w:rsidR="001C6BA1" w:rsidRDefault="00000000">
      <w:pPr>
        <w:pStyle w:val="2"/>
      </w:pPr>
      <w:r>
        <w:t xml:space="preserve">3.1 </w:t>
      </w:r>
      <w:r>
        <w:t>用户登录与认证</w:t>
      </w:r>
    </w:p>
    <w:p w14:paraId="4ACADE7E" w14:textId="77777777" w:rsidR="001C6BA1" w:rsidRDefault="00000000">
      <w:r>
        <w:t>管理员与读者使用账号密码登录，服务端签发</w:t>
      </w:r>
      <w:r>
        <w:t xml:space="preserve"> JWT</w:t>
      </w:r>
      <w:r>
        <w:t>；登录后按角色进入对应界面。</w:t>
      </w:r>
    </w:p>
    <w:p w14:paraId="63C656AC" w14:textId="77777777" w:rsidR="001C6BA1" w:rsidRDefault="00000000">
      <w:pPr>
        <w:pStyle w:val="2"/>
      </w:pPr>
      <w:r>
        <w:t xml:space="preserve">3.2 </w:t>
      </w:r>
      <w:r>
        <w:t>图书管理</w:t>
      </w:r>
    </w:p>
    <w:p w14:paraId="4AF7E897" w14:textId="77777777" w:rsidR="001C6BA1" w:rsidRDefault="00000000">
      <w:r>
        <w:t>管理员按</w:t>
      </w:r>
      <w:r>
        <w:t xml:space="preserve"> ISBN/</w:t>
      </w:r>
      <w:r>
        <w:t>书名</w:t>
      </w:r>
      <w:r>
        <w:t>/</w:t>
      </w:r>
      <w:r>
        <w:t>作者录入图书，设置分类、地区、位置、总册数；支持编辑、删除、按关键词</w:t>
      </w:r>
      <w:r>
        <w:t>/</w:t>
      </w:r>
      <w:r>
        <w:t>分类</w:t>
      </w:r>
      <w:r>
        <w:t>/</w:t>
      </w:r>
      <w:r>
        <w:t>地区检索。</w:t>
      </w:r>
    </w:p>
    <w:p w14:paraId="23A2B61C" w14:textId="77777777" w:rsidR="001C6BA1" w:rsidRDefault="00000000">
      <w:pPr>
        <w:pStyle w:val="2"/>
      </w:pPr>
      <w:r>
        <w:t xml:space="preserve">3.3 </w:t>
      </w:r>
      <w:r>
        <w:t>读者管理</w:t>
      </w:r>
    </w:p>
    <w:p w14:paraId="34310E10" w14:textId="77777777" w:rsidR="001C6BA1" w:rsidRDefault="00000000">
      <w:r>
        <w:t>管理员创建读者账号、查看借阅状态、重置密码、停用</w:t>
      </w:r>
      <w:r>
        <w:t>/</w:t>
      </w:r>
      <w:r>
        <w:t>启用账号。</w:t>
      </w:r>
    </w:p>
    <w:p w14:paraId="58F55700" w14:textId="77777777" w:rsidR="001C6BA1" w:rsidRDefault="00000000">
      <w:pPr>
        <w:pStyle w:val="2"/>
      </w:pPr>
      <w:r>
        <w:t xml:space="preserve">3.4 </w:t>
      </w:r>
      <w:r>
        <w:t>借阅管理</w:t>
      </w:r>
    </w:p>
    <w:p w14:paraId="57177703" w14:textId="77777777" w:rsidR="001C6BA1" w:rsidRDefault="00000000">
      <w:r>
        <w:t>管理员为指定读者办理借出、归还；系统记录借出时间、应还时间，统计逾期。</w:t>
      </w:r>
    </w:p>
    <w:p w14:paraId="3A3D8A07" w14:textId="77777777" w:rsidR="001C6BA1" w:rsidRDefault="00000000">
      <w:pPr>
        <w:pStyle w:val="2"/>
      </w:pPr>
      <w:r>
        <w:t xml:space="preserve">3.5 </w:t>
      </w:r>
      <w:r>
        <w:t>馆藏浏览</w:t>
      </w:r>
    </w:p>
    <w:p w14:paraId="65E50382" w14:textId="77777777" w:rsidR="001C6BA1" w:rsidRDefault="00000000">
      <w:r>
        <w:t>读者按分类、地区筛选图书，查看可借册数与馆藏位置。</w:t>
      </w:r>
    </w:p>
    <w:p w14:paraId="1DC491AF" w14:textId="77777777" w:rsidR="001C6BA1" w:rsidRDefault="00000000">
      <w:pPr>
        <w:pStyle w:val="2"/>
      </w:pPr>
      <w:r>
        <w:t xml:space="preserve">3.6 </w:t>
      </w:r>
      <w:r>
        <w:t>自助借阅与续借</w:t>
      </w:r>
    </w:p>
    <w:p w14:paraId="191598EE" w14:textId="77777777" w:rsidR="001C6BA1" w:rsidRDefault="00000000">
      <w:r>
        <w:t>读者对可借图书一键借阅，对未还图书一键续借。</w:t>
      </w:r>
    </w:p>
    <w:p w14:paraId="6C989855" w14:textId="77777777" w:rsidR="001C6BA1" w:rsidRDefault="00000000">
      <w:pPr>
        <w:pStyle w:val="2"/>
      </w:pPr>
      <w:r>
        <w:lastRenderedPageBreak/>
        <w:t xml:space="preserve">3.7 </w:t>
      </w:r>
      <w:r>
        <w:t>控制台统计</w:t>
      </w:r>
    </w:p>
    <w:p w14:paraId="3518E5B9" w14:textId="77777777" w:rsidR="001C6BA1" w:rsidRDefault="00000000">
      <w:r>
        <w:t>展示图书种类、总册数、注册读者、当前借出、逾期未还数量及分类分布。</w:t>
      </w:r>
    </w:p>
    <w:p w14:paraId="1731B2F7" w14:textId="77777777" w:rsidR="001C6BA1" w:rsidRDefault="00000000">
      <w:pPr>
        <w:pStyle w:val="2"/>
      </w:pPr>
      <w:r>
        <w:t xml:space="preserve">3.8 </w:t>
      </w:r>
      <w:r>
        <w:t>操作日志</w:t>
      </w:r>
    </w:p>
    <w:p w14:paraId="68AB6F84" w14:textId="77777777" w:rsidR="001C6BA1" w:rsidRDefault="00000000">
      <w:r>
        <w:t>记录关键操作（登录、借还、增删改），供管理员审计。</w:t>
      </w:r>
    </w:p>
    <w:p w14:paraId="13E2073A" w14:textId="77777777" w:rsidR="001C6BA1" w:rsidRDefault="00000000">
      <w:pPr>
        <w:pStyle w:val="2"/>
      </w:pPr>
      <w:r>
        <w:t xml:space="preserve">3.9 </w:t>
      </w:r>
      <w:r>
        <w:t>数据备份与恢复</w:t>
      </w:r>
    </w:p>
    <w:p w14:paraId="613C019A" w14:textId="77777777" w:rsidR="001C6BA1" w:rsidRDefault="00000000">
      <w:r>
        <w:t>管理员一键导出完整数据库为</w:t>
      </w:r>
      <w:r>
        <w:t xml:space="preserve"> .</w:t>
      </w:r>
      <w:proofErr w:type="spellStart"/>
      <w:r>
        <w:t>db</w:t>
      </w:r>
      <w:proofErr w:type="spellEnd"/>
      <w:r>
        <w:t xml:space="preserve"> </w:t>
      </w:r>
      <w:r>
        <w:t>文件，或上传</w:t>
      </w:r>
      <w:r>
        <w:t xml:space="preserve"> .</w:t>
      </w:r>
      <w:proofErr w:type="spellStart"/>
      <w:r>
        <w:t>db</w:t>
      </w:r>
      <w:proofErr w:type="spellEnd"/>
      <w:r>
        <w:t xml:space="preserve"> </w:t>
      </w:r>
      <w:r>
        <w:t>文件热恢复。</w:t>
      </w:r>
    </w:p>
    <w:p w14:paraId="5616605D" w14:textId="77777777" w:rsidR="001C6BA1" w:rsidRDefault="00000000">
      <w:pPr>
        <w:pStyle w:val="1"/>
      </w:pPr>
      <w:r>
        <w:t xml:space="preserve">4 </w:t>
      </w:r>
      <w:r>
        <w:t>非功能需求</w:t>
      </w:r>
    </w:p>
    <w:p w14:paraId="337BAD72" w14:textId="77777777" w:rsidR="001C6BA1" w:rsidRDefault="00000000">
      <w:pPr>
        <w:pStyle w:val="2"/>
      </w:pPr>
      <w:r>
        <w:t xml:space="preserve">4.1 </w:t>
      </w:r>
      <w:r>
        <w:t>系统性能要求</w:t>
      </w:r>
    </w:p>
    <w:p w14:paraId="2AB9CA34" w14:textId="77777777" w:rsidR="001C6BA1" w:rsidRDefault="00000000">
      <w:r>
        <w:t>普通查询响应时间小于</w:t>
      </w:r>
      <w:r>
        <w:t xml:space="preserve"> 1 </w:t>
      </w:r>
      <w:r>
        <w:t>秒；客户端登录后共享基础数据缓存，切换页面不重复请求；支持不少于</w:t>
      </w:r>
      <w:r>
        <w:t xml:space="preserve"> 10 </w:t>
      </w:r>
      <w:r>
        <w:t>人同时在线。</w:t>
      </w:r>
    </w:p>
    <w:p w14:paraId="348EF3EC" w14:textId="77777777" w:rsidR="001C6BA1" w:rsidRDefault="00000000">
      <w:pPr>
        <w:pStyle w:val="2"/>
      </w:pPr>
      <w:r>
        <w:t xml:space="preserve">4.2 </w:t>
      </w:r>
      <w:r>
        <w:t>系统安全及保密要求</w:t>
      </w:r>
    </w:p>
    <w:p w14:paraId="6B308610" w14:textId="77777777" w:rsidR="001C6BA1" w:rsidRDefault="00000000">
      <w:r>
        <w:t>接口需登录态（</w:t>
      </w:r>
      <w:r>
        <w:t>JWT Bearer</w:t>
      </w:r>
      <w:r>
        <w:t>）才能访问；备份</w:t>
      </w:r>
      <w:r>
        <w:t>/</w:t>
      </w:r>
      <w:r>
        <w:t>恢复仅管理员可用；读者接口越权调用返回</w:t>
      </w:r>
      <w:r>
        <w:t xml:space="preserve"> 403</w:t>
      </w:r>
      <w:r>
        <w:t>；密码不明文存储。</w:t>
      </w:r>
    </w:p>
    <w:p w14:paraId="3F941224" w14:textId="77777777" w:rsidR="001C6BA1" w:rsidRDefault="00000000">
      <w:pPr>
        <w:pStyle w:val="2"/>
      </w:pPr>
      <w:r>
        <w:t xml:space="preserve">4.3 </w:t>
      </w:r>
      <w:r>
        <w:t>系统备份与恢复要求</w:t>
      </w:r>
    </w:p>
    <w:p w14:paraId="2E88D282" w14:textId="77777777" w:rsidR="001C6BA1" w:rsidRDefault="00000000">
      <w:r>
        <w:t>数据库文件</w:t>
      </w:r>
      <w:r>
        <w:t xml:space="preserve"> standalone/</w:t>
      </w:r>
      <w:proofErr w:type="spellStart"/>
      <w:r>
        <w:t>library_data.db</w:t>
      </w:r>
      <w:proofErr w:type="spellEnd"/>
      <w:r>
        <w:t xml:space="preserve"> </w:t>
      </w:r>
      <w:r>
        <w:t>为唯一数据存储；管理员可一键导出，恢复时整库替换并热重载。</w:t>
      </w:r>
    </w:p>
    <w:p w14:paraId="5200A07D" w14:textId="77777777" w:rsidR="001C6BA1" w:rsidRDefault="00000000">
      <w:pPr>
        <w:pStyle w:val="2"/>
      </w:pPr>
      <w:r>
        <w:t xml:space="preserve">4.4 </w:t>
      </w:r>
      <w:r>
        <w:t>系统日志</w:t>
      </w:r>
    </w:p>
    <w:p w14:paraId="7D19BE63" w14:textId="77777777" w:rsidR="001C6BA1" w:rsidRDefault="00000000">
      <w:r>
        <w:t>记录登录、借还、增删改等操作，管理员可在界面查看。</w:t>
      </w:r>
    </w:p>
    <w:p w14:paraId="5FA9DA24" w14:textId="77777777" w:rsidR="001C6BA1" w:rsidRDefault="00000000">
      <w:pPr>
        <w:pStyle w:val="1"/>
      </w:pPr>
      <w:r>
        <w:t xml:space="preserve">5 </w:t>
      </w:r>
      <w:r>
        <w:t>外部接口说明</w:t>
      </w:r>
    </w:p>
    <w:p w14:paraId="122292CA" w14:textId="77777777" w:rsidR="001C6BA1" w:rsidRDefault="00000000">
      <w:r>
        <w:t>HTTP/HTTPS REST API</w:t>
      </w:r>
      <w:r>
        <w:t>，</w:t>
      </w:r>
      <w:r>
        <w:t xml:space="preserve">JSON </w:t>
      </w:r>
      <w:r>
        <w:t>格式，经</w:t>
      </w:r>
      <w:r>
        <w:t xml:space="preserve"> Cloudflare Tunnel </w:t>
      </w:r>
      <w:r>
        <w:t>对外提供；客户端通过</w:t>
      </w:r>
      <w:r>
        <w:t xml:space="preserve"> Tauri HTTP </w:t>
      </w:r>
      <w:r>
        <w:t>插件或</w:t>
      </w:r>
      <w:r>
        <w:t xml:space="preserve"> WebView fetch </w:t>
      </w:r>
      <w:r>
        <w:t>调用。</w:t>
      </w:r>
    </w:p>
    <w:p w14:paraId="5365FE96" w14:textId="77777777" w:rsidR="001C6BA1" w:rsidRDefault="00000000">
      <w:pPr>
        <w:pStyle w:val="1"/>
      </w:pPr>
      <w:r>
        <w:t xml:space="preserve">6 </w:t>
      </w:r>
      <w:r>
        <w:t>其他需求</w:t>
      </w:r>
    </w:p>
    <w:p w14:paraId="0AE4AAF8" w14:textId="77777777" w:rsidR="001C6BA1" w:rsidRDefault="00000000">
      <w:r>
        <w:t>前端采用</w:t>
      </w:r>
      <w:r>
        <w:t xml:space="preserve"> Apple Glass </w:t>
      </w:r>
      <w:r>
        <w:t>风格设计，移动端为底部</w:t>
      </w:r>
      <w:r>
        <w:t xml:space="preserve"> Tab </w:t>
      </w:r>
      <w:r>
        <w:t>导航，桌面端为侧边栏。</w:t>
      </w:r>
    </w:p>
    <w:p w14:paraId="017FA3D8" w14:textId="77777777" w:rsidR="001C6BA1" w:rsidRDefault="00000000">
      <w:pPr>
        <w:pStyle w:val="1"/>
      </w:pPr>
      <w:r>
        <w:t xml:space="preserve">7 </w:t>
      </w:r>
      <w:r>
        <w:t>需求变更识别</w:t>
      </w:r>
    </w:p>
    <w:p w14:paraId="18BD4E58" w14:textId="77777777" w:rsidR="001C6BA1" w:rsidRDefault="00000000">
      <w:r>
        <w:t>隧道公网地址、域名绑定、移动端更多架构（</w:t>
      </w:r>
      <w:r>
        <w:t>iOS/Linux</w:t>
      </w:r>
      <w:r>
        <w:t>）为后续可能变更项。</w:t>
      </w:r>
    </w:p>
    <w:p w14:paraId="31733447" w14:textId="77777777" w:rsidR="001C6BA1" w:rsidRDefault="00000000">
      <w:pPr>
        <w:pStyle w:val="1"/>
      </w:pPr>
      <w:r>
        <w:t xml:space="preserve">8 </w:t>
      </w:r>
      <w:r>
        <w:t>功能列表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61"/>
        <w:gridCol w:w="1660"/>
        <w:gridCol w:w="1661"/>
        <w:gridCol w:w="1660"/>
        <w:gridCol w:w="1660"/>
      </w:tblGrid>
      <w:tr w:rsidR="001C6BA1" w14:paraId="0BB227ED" w14:textId="77777777">
        <w:tc>
          <w:tcPr>
            <w:tcW w:w="1662" w:type="dxa"/>
          </w:tcPr>
          <w:p w14:paraId="2BA95083" w14:textId="77777777" w:rsidR="001C6BA1" w:rsidRDefault="00000000">
            <w:r>
              <w:t>功能点</w:t>
            </w:r>
          </w:p>
        </w:tc>
        <w:tc>
          <w:tcPr>
            <w:tcW w:w="1662" w:type="dxa"/>
          </w:tcPr>
          <w:p w14:paraId="19828314" w14:textId="77777777" w:rsidR="001C6BA1" w:rsidRDefault="00000000">
            <w:r>
              <w:t>子功能</w:t>
            </w:r>
          </w:p>
        </w:tc>
        <w:tc>
          <w:tcPr>
            <w:tcW w:w="1662" w:type="dxa"/>
          </w:tcPr>
          <w:p w14:paraId="3EEB4B0E" w14:textId="77777777" w:rsidR="001C6BA1" w:rsidRDefault="00000000">
            <w:r>
              <w:t>需求编号</w:t>
            </w:r>
          </w:p>
        </w:tc>
        <w:tc>
          <w:tcPr>
            <w:tcW w:w="1662" w:type="dxa"/>
          </w:tcPr>
          <w:p w14:paraId="63AB1D6E" w14:textId="77777777" w:rsidR="001C6BA1" w:rsidRDefault="00000000">
            <w:r>
              <w:t>优先级</w:t>
            </w:r>
          </w:p>
        </w:tc>
        <w:tc>
          <w:tcPr>
            <w:tcW w:w="1662" w:type="dxa"/>
          </w:tcPr>
          <w:p w14:paraId="3694F61B" w14:textId="77777777" w:rsidR="001C6BA1" w:rsidRDefault="00000000">
            <w:r>
              <w:t>描述</w:t>
            </w:r>
          </w:p>
        </w:tc>
      </w:tr>
      <w:tr w:rsidR="001C6BA1" w14:paraId="0CFF9E18" w14:textId="77777777">
        <w:tc>
          <w:tcPr>
            <w:tcW w:w="1662" w:type="dxa"/>
          </w:tcPr>
          <w:p w14:paraId="4CB278D4" w14:textId="77777777" w:rsidR="001C6BA1" w:rsidRDefault="00000000">
            <w:r>
              <w:t>认证</w:t>
            </w:r>
          </w:p>
        </w:tc>
        <w:tc>
          <w:tcPr>
            <w:tcW w:w="1662" w:type="dxa"/>
          </w:tcPr>
          <w:p w14:paraId="75D22CA9" w14:textId="77777777" w:rsidR="001C6BA1" w:rsidRDefault="00000000">
            <w:r>
              <w:t>登录</w:t>
            </w:r>
          </w:p>
        </w:tc>
        <w:tc>
          <w:tcPr>
            <w:tcW w:w="1662" w:type="dxa"/>
          </w:tcPr>
          <w:p w14:paraId="1B0852D2" w14:textId="77777777" w:rsidR="001C6BA1" w:rsidRDefault="00000000">
            <w:r>
              <w:t>AUTH01</w:t>
            </w:r>
          </w:p>
        </w:tc>
        <w:tc>
          <w:tcPr>
            <w:tcW w:w="1662" w:type="dxa"/>
          </w:tcPr>
          <w:p w14:paraId="295E0CD8" w14:textId="77777777" w:rsidR="001C6BA1" w:rsidRDefault="00000000">
            <w:r>
              <w:t>高</w:t>
            </w:r>
          </w:p>
        </w:tc>
        <w:tc>
          <w:tcPr>
            <w:tcW w:w="1662" w:type="dxa"/>
          </w:tcPr>
          <w:p w14:paraId="181F8A0C" w14:textId="77777777" w:rsidR="001C6BA1" w:rsidRDefault="00000000">
            <w:r>
              <w:t>账号密码登录，</w:t>
            </w:r>
            <w:r>
              <w:t>JWT</w:t>
            </w:r>
          </w:p>
        </w:tc>
      </w:tr>
      <w:tr w:rsidR="001C6BA1" w14:paraId="36682E6C" w14:textId="77777777">
        <w:tc>
          <w:tcPr>
            <w:tcW w:w="1662" w:type="dxa"/>
          </w:tcPr>
          <w:p w14:paraId="4560A6E1" w14:textId="77777777" w:rsidR="001C6BA1" w:rsidRDefault="00000000">
            <w:r>
              <w:t>图书</w:t>
            </w:r>
          </w:p>
        </w:tc>
        <w:tc>
          <w:tcPr>
            <w:tcW w:w="1662" w:type="dxa"/>
          </w:tcPr>
          <w:p w14:paraId="27EEED5E" w14:textId="77777777" w:rsidR="001C6BA1" w:rsidRDefault="00000000">
            <w:r>
              <w:t>管理</w:t>
            </w:r>
          </w:p>
        </w:tc>
        <w:tc>
          <w:tcPr>
            <w:tcW w:w="1662" w:type="dxa"/>
          </w:tcPr>
          <w:p w14:paraId="1414EAA5" w14:textId="77777777" w:rsidR="001C6BA1" w:rsidRDefault="00000000">
            <w:r>
              <w:t>BOOK01</w:t>
            </w:r>
          </w:p>
        </w:tc>
        <w:tc>
          <w:tcPr>
            <w:tcW w:w="1662" w:type="dxa"/>
          </w:tcPr>
          <w:p w14:paraId="017A77F7" w14:textId="77777777" w:rsidR="001C6BA1" w:rsidRDefault="00000000">
            <w:r>
              <w:t>高</w:t>
            </w:r>
          </w:p>
        </w:tc>
        <w:tc>
          <w:tcPr>
            <w:tcW w:w="1662" w:type="dxa"/>
          </w:tcPr>
          <w:p w14:paraId="5258DECD" w14:textId="77777777" w:rsidR="001C6BA1" w:rsidRDefault="00000000">
            <w:r>
              <w:t>增删改查与筛选</w:t>
            </w:r>
          </w:p>
        </w:tc>
      </w:tr>
      <w:tr w:rsidR="001C6BA1" w14:paraId="79BC705A" w14:textId="77777777">
        <w:tc>
          <w:tcPr>
            <w:tcW w:w="1662" w:type="dxa"/>
          </w:tcPr>
          <w:p w14:paraId="55C9C345" w14:textId="77777777" w:rsidR="001C6BA1" w:rsidRDefault="00000000">
            <w:r>
              <w:t>读者</w:t>
            </w:r>
          </w:p>
        </w:tc>
        <w:tc>
          <w:tcPr>
            <w:tcW w:w="1662" w:type="dxa"/>
          </w:tcPr>
          <w:p w14:paraId="38550655" w14:textId="77777777" w:rsidR="001C6BA1" w:rsidRDefault="00000000">
            <w:r>
              <w:t>管理</w:t>
            </w:r>
          </w:p>
        </w:tc>
        <w:tc>
          <w:tcPr>
            <w:tcW w:w="1662" w:type="dxa"/>
          </w:tcPr>
          <w:p w14:paraId="30E0C3AC" w14:textId="77777777" w:rsidR="001C6BA1" w:rsidRDefault="00000000">
            <w:r>
              <w:t>READ01</w:t>
            </w:r>
          </w:p>
        </w:tc>
        <w:tc>
          <w:tcPr>
            <w:tcW w:w="1662" w:type="dxa"/>
          </w:tcPr>
          <w:p w14:paraId="39BF5A54" w14:textId="77777777" w:rsidR="001C6BA1" w:rsidRDefault="00000000">
            <w:r>
              <w:t>高</w:t>
            </w:r>
          </w:p>
        </w:tc>
        <w:tc>
          <w:tcPr>
            <w:tcW w:w="1662" w:type="dxa"/>
          </w:tcPr>
          <w:p w14:paraId="7CF90EDF" w14:textId="77777777" w:rsidR="001C6BA1" w:rsidRDefault="00000000">
            <w:r>
              <w:t>账号与状态管理</w:t>
            </w:r>
          </w:p>
        </w:tc>
      </w:tr>
      <w:tr w:rsidR="001C6BA1" w14:paraId="17FBD10C" w14:textId="77777777">
        <w:tc>
          <w:tcPr>
            <w:tcW w:w="1662" w:type="dxa"/>
          </w:tcPr>
          <w:p w14:paraId="4D2F29E6" w14:textId="77777777" w:rsidR="001C6BA1" w:rsidRDefault="00000000">
            <w:r>
              <w:t>借阅</w:t>
            </w:r>
          </w:p>
        </w:tc>
        <w:tc>
          <w:tcPr>
            <w:tcW w:w="1662" w:type="dxa"/>
          </w:tcPr>
          <w:p w14:paraId="25674A7A" w14:textId="77777777" w:rsidR="001C6BA1" w:rsidRDefault="00000000">
            <w:r>
              <w:t>借出</w:t>
            </w:r>
            <w:r>
              <w:t>/</w:t>
            </w:r>
            <w:r>
              <w:t>归还</w:t>
            </w:r>
          </w:p>
        </w:tc>
        <w:tc>
          <w:tcPr>
            <w:tcW w:w="1662" w:type="dxa"/>
          </w:tcPr>
          <w:p w14:paraId="06A0EFB5" w14:textId="77777777" w:rsidR="001C6BA1" w:rsidRDefault="00000000">
            <w:r>
              <w:t>BORR01</w:t>
            </w:r>
          </w:p>
        </w:tc>
        <w:tc>
          <w:tcPr>
            <w:tcW w:w="1662" w:type="dxa"/>
          </w:tcPr>
          <w:p w14:paraId="6718ADDF" w14:textId="77777777" w:rsidR="001C6BA1" w:rsidRDefault="00000000">
            <w:r>
              <w:t>高</w:t>
            </w:r>
          </w:p>
        </w:tc>
        <w:tc>
          <w:tcPr>
            <w:tcW w:w="1662" w:type="dxa"/>
          </w:tcPr>
          <w:p w14:paraId="38D329EA" w14:textId="77777777" w:rsidR="001C6BA1" w:rsidRDefault="00000000">
            <w:r>
              <w:t>借还与逾期</w:t>
            </w:r>
          </w:p>
        </w:tc>
      </w:tr>
      <w:tr w:rsidR="001C6BA1" w14:paraId="3553A6E9" w14:textId="77777777">
        <w:tc>
          <w:tcPr>
            <w:tcW w:w="1662" w:type="dxa"/>
          </w:tcPr>
          <w:p w14:paraId="328F8770" w14:textId="77777777" w:rsidR="001C6BA1" w:rsidRDefault="00000000">
            <w:r>
              <w:t>浏览</w:t>
            </w:r>
          </w:p>
        </w:tc>
        <w:tc>
          <w:tcPr>
            <w:tcW w:w="1662" w:type="dxa"/>
          </w:tcPr>
          <w:p w14:paraId="474B9181" w14:textId="77777777" w:rsidR="001C6BA1" w:rsidRDefault="00000000">
            <w:r>
              <w:t>馆藏查询</w:t>
            </w:r>
          </w:p>
        </w:tc>
        <w:tc>
          <w:tcPr>
            <w:tcW w:w="1662" w:type="dxa"/>
          </w:tcPr>
          <w:p w14:paraId="3919D615" w14:textId="77777777" w:rsidR="001C6BA1" w:rsidRDefault="00000000">
            <w:r>
              <w:t>CAT01</w:t>
            </w:r>
          </w:p>
        </w:tc>
        <w:tc>
          <w:tcPr>
            <w:tcW w:w="1662" w:type="dxa"/>
          </w:tcPr>
          <w:p w14:paraId="2F36C3C3" w14:textId="77777777" w:rsidR="001C6BA1" w:rsidRDefault="00000000">
            <w:r>
              <w:t>高</w:t>
            </w:r>
          </w:p>
        </w:tc>
        <w:tc>
          <w:tcPr>
            <w:tcW w:w="1662" w:type="dxa"/>
          </w:tcPr>
          <w:p w14:paraId="6300EB67" w14:textId="77777777" w:rsidR="001C6BA1" w:rsidRDefault="00000000">
            <w:r>
              <w:t>读者检索</w:t>
            </w:r>
          </w:p>
        </w:tc>
      </w:tr>
      <w:tr w:rsidR="001C6BA1" w14:paraId="348893E9" w14:textId="77777777">
        <w:tc>
          <w:tcPr>
            <w:tcW w:w="1662" w:type="dxa"/>
          </w:tcPr>
          <w:p w14:paraId="6536FFF9" w14:textId="77777777" w:rsidR="001C6BA1" w:rsidRDefault="00000000">
            <w:r>
              <w:t>自助</w:t>
            </w:r>
          </w:p>
        </w:tc>
        <w:tc>
          <w:tcPr>
            <w:tcW w:w="1662" w:type="dxa"/>
          </w:tcPr>
          <w:p w14:paraId="0A06F0AA" w14:textId="77777777" w:rsidR="001C6BA1" w:rsidRDefault="00000000">
            <w:r>
              <w:t>借阅</w:t>
            </w:r>
            <w:r>
              <w:t>/</w:t>
            </w:r>
            <w:r>
              <w:t>续借</w:t>
            </w:r>
          </w:p>
        </w:tc>
        <w:tc>
          <w:tcPr>
            <w:tcW w:w="1662" w:type="dxa"/>
          </w:tcPr>
          <w:p w14:paraId="474B713D" w14:textId="77777777" w:rsidR="001C6BA1" w:rsidRDefault="00000000">
            <w:r>
              <w:t>SELF01</w:t>
            </w:r>
          </w:p>
        </w:tc>
        <w:tc>
          <w:tcPr>
            <w:tcW w:w="1662" w:type="dxa"/>
          </w:tcPr>
          <w:p w14:paraId="344415F1" w14:textId="77777777" w:rsidR="001C6BA1" w:rsidRDefault="00000000">
            <w:r>
              <w:t>中</w:t>
            </w:r>
          </w:p>
        </w:tc>
        <w:tc>
          <w:tcPr>
            <w:tcW w:w="1662" w:type="dxa"/>
          </w:tcPr>
          <w:p w14:paraId="330A7DCB" w14:textId="77777777" w:rsidR="001C6BA1" w:rsidRDefault="00000000">
            <w:r>
              <w:t>读者自助</w:t>
            </w:r>
          </w:p>
        </w:tc>
      </w:tr>
      <w:tr w:rsidR="001C6BA1" w14:paraId="71650E2F" w14:textId="77777777">
        <w:tc>
          <w:tcPr>
            <w:tcW w:w="1662" w:type="dxa"/>
          </w:tcPr>
          <w:p w14:paraId="769F3033" w14:textId="77777777" w:rsidR="001C6BA1" w:rsidRDefault="00000000">
            <w:r>
              <w:t>统计</w:t>
            </w:r>
          </w:p>
        </w:tc>
        <w:tc>
          <w:tcPr>
            <w:tcW w:w="1662" w:type="dxa"/>
          </w:tcPr>
          <w:p w14:paraId="54091D92" w14:textId="77777777" w:rsidR="001C6BA1" w:rsidRDefault="00000000">
            <w:r>
              <w:t>控制台</w:t>
            </w:r>
          </w:p>
        </w:tc>
        <w:tc>
          <w:tcPr>
            <w:tcW w:w="1662" w:type="dxa"/>
          </w:tcPr>
          <w:p w14:paraId="7CC04C6B" w14:textId="77777777" w:rsidR="001C6BA1" w:rsidRDefault="00000000">
            <w:r>
              <w:t>STAT01</w:t>
            </w:r>
          </w:p>
        </w:tc>
        <w:tc>
          <w:tcPr>
            <w:tcW w:w="1662" w:type="dxa"/>
          </w:tcPr>
          <w:p w14:paraId="784091AA" w14:textId="77777777" w:rsidR="001C6BA1" w:rsidRDefault="00000000">
            <w:r>
              <w:t>中</w:t>
            </w:r>
          </w:p>
        </w:tc>
        <w:tc>
          <w:tcPr>
            <w:tcW w:w="1662" w:type="dxa"/>
          </w:tcPr>
          <w:p w14:paraId="60211D11" w14:textId="77777777" w:rsidR="001C6BA1" w:rsidRDefault="00000000">
            <w:r>
              <w:t>数据看板</w:t>
            </w:r>
          </w:p>
        </w:tc>
      </w:tr>
      <w:tr w:rsidR="001C6BA1" w14:paraId="097F4249" w14:textId="77777777">
        <w:tc>
          <w:tcPr>
            <w:tcW w:w="1662" w:type="dxa"/>
          </w:tcPr>
          <w:p w14:paraId="4CDE0853" w14:textId="77777777" w:rsidR="001C6BA1" w:rsidRDefault="00000000">
            <w:r>
              <w:t>日志</w:t>
            </w:r>
          </w:p>
        </w:tc>
        <w:tc>
          <w:tcPr>
            <w:tcW w:w="1662" w:type="dxa"/>
          </w:tcPr>
          <w:p w14:paraId="7CF23DAD" w14:textId="77777777" w:rsidR="001C6BA1" w:rsidRDefault="00000000">
            <w:r>
              <w:t>审计</w:t>
            </w:r>
          </w:p>
        </w:tc>
        <w:tc>
          <w:tcPr>
            <w:tcW w:w="1662" w:type="dxa"/>
          </w:tcPr>
          <w:p w14:paraId="74351AC5" w14:textId="77777777" w:rsidR="001C6BA1" w:rsidRDefault="00000000">
            <w:r>
              <w:t>LOG01</w:t>
            </w:r>
          </w:p>
        </w:tc>
        <w:tc>
          <w:tcPr>
            <w:tcW w:w="1662" w:type="dxa"/>
          </w:tcPr>
          <w:p w14:paraId="3450DA66" w14:textId="77777777" w:rsidR="001C6BA1" w:rsidRDefault="00000000">
            <w:r>
              <w:t>低</w:t>
            </w:r>
          </w:p>
        </w:tc>
        <w:tc>
          <w:tcPr>
            <w:tcW w:w="1662" w:type="dxa"/>
          </w:tcPr>
          <w:p w14:paraId="1CD74503" w14:textId="77777777" w:rsidR="001C6BA1" w:rsidRDefault="00000000">
            <w:r>
              <w:t>操作记录</w:t>
            </w:r>
          </w:p>
        </w:tc>
      </w:tr>
      <w:tr w:rsidR="001C6BA1" w14:paraId="21519B7F" w14:textId="77777777">
        <w:tc>
          <w:tcPr>
            <w:tcW w:w="1662" w:type="dxa"/>
          </w:tcPr>
          <w:p w14:paraId="721E94DA" w14:textId="77777777" w:rsidR="001C6BA1" w:rsidRDefault="00000000">
            <w:r>
              <w:t>备份</w:t>
            </w:r>
          </w:p>
        </w:tc>
        <w:tc>
          <w:tcPr>
            <w:tcW w:w="1662" w:type="dxa"/>
          </w:tcPr>
          <w:p w14:paraId="1A416117" w14:textId="77777777" w:rsidR="001C6BA1" w:rsidRDefault="00000000">
            <w:r>
              <w:t>导出</w:t>
            </w:r>
            <w:r>
              <w:t>/</w:t>
            </w:r>
            <w:r>
              <w:t>恢复</w:t>
            </w:r>
          </w:p>
        </w:tc>
        <w:tc>
          <w:tcPr>
            <w:tcW w:w="1662" w:type="dxa"/>
          </w:tcPr>
          <w:p w14:paraId="5936666D" w14:textId="77777777" w:rsidR="001C6BA1" w:rsidRDefault="00000000">
            <w:r>
              <w:t>BKUP01</w:t>
            </w:r>
          </w:p>
        </w:tc>
        <w:tc>
          <w:tcPr>
            <w:tcW w:w="1662" w:type="dxa"/>
          </w:tcPr>
          <w:p w14:paraId="170450D9" w14:textId="77777777" w:rsidR="001C6BA1" w:rsidRDefault="00000000">
            <w:r>
              <w:t>高</w:t>
            </w:r>
          </w:p>
        </w:tc>
        <w:tc>
          <w:tcPr>
            <w:tcW w:w="1662" w:type="dxa"/>
          </w:tcPr>
          <w:p w14:paraId="1B9E41DE" w14:textId="77777777" w:rsidR="001C6BA1" w:rsidRDefault="00000000">
            <w:r>
              <w:t>整库备份恢复</w:t>
            </w:r>
          </w:p>
        </w:tc>
      </w:tr>
    </w:tbl>
    <w:p w14:paraId="52C7134E" w14:textId="77777777" w:rsidR="001C6BA1" w:rsidRDefault="00000000">
      <w:pPr>
        <w:pStyle w:val="1"/>
      </w:pPr>
      <w:r>
        <w:lastRenderedPageBreak/>
        <w:t xml:space="preserve">9 </w:t>
      </w:r>
      <w:r>
        <w:t>附件</w:t>
      </w:r>
    </w:p>
    <w:p w14:paraId="3A3C6BB5" w14:textId="77777777" w:rsidR="001C6BA1" w:rsidRDefault="00000000">
      <w:r>
        <w:t>无。</w:t>
      </w:r>
    </w:p>
    <w:sectPr w:rsidR="001C6BA1" w:rsidSect="00562B30">
      <w:headerReference w:type="default" r:id="rId7"/>
      <w:footerReference w:type="even" r:id="rId8"/>
      <w:pgSz w:w="11906" w:h="16838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D5C87" w14:textId="77777777" w:rsidR="003C0E5E" w:rsidRDefault="003C0E5E">
      <w:r>
        <w:separator/>
      </w:r>
    </w:p>
  </w:endnote>
  <w:endnote w:type="continuationSeparator" w:id="0">
    <w:p w14:paraId="3F077111" w14:textId="77777777" w:rsidR="003C0E5E" w:rsidRDefault="003C0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ZapfHumnst B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BB7E9" w14:textId="77777777" w:rsidR="00CD2A00" w:rsidRDefault="00C16F80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CD2A00"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6FB2F13" w14:textId="77777777" w:rsidR="00CD2A00" w:rsidRDefault="00CD2A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05BD4" w14:textId="77777777" w:rsidR="003C0E5E" w:rsidRDefault="003C0E5E">
      <w:r>
        <w:separator/>
      </w:r>
    </w:p>
  </w:footnote>
  <w:footnote w:type="continuationSeparator" w:id="0">
    <w:p w14:paraId="4C3139E7" w14:textId="77777777" w:rsidR="003C0E5E" w:rsidRDefault="003C0E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645B2" w14:textId="77777777" w:rsidR="0067448E" w:rsidRDefault="0067448E" w:rsidP="0067448E">
    <w:pPr>
      <w:pStyle w:val="a3"/>
    </w:pPr>
    <w:r>
      <w:rPr>
        <w:rFonts w:hint="eastAsia"/>
      </w:rPr>
      <w:t xml:space="preserve">                                                                        </w:t>
    </w:r>
    <w:r>
      <w:rPr>
        <w:lang w:val="zh-CN"/>
      </w:rPr>
      <w:t xml:space="preserve"> </w:t>
    </w:r>
    <w:r w:rsidR="00C16F80">
      <w:rPr>
        <w:b/>
        <w:sz w:val="24"/>
      </w:rPr>
      <w:fldChar w:fldCharType="begin"/>
    </w:r>
    <w:r>
      <w:rPr>
        <w:b/>
      </w:rPr>
      <w:instrText>PAGE</w:instrText>
    </w:r>
    <w:r w:rsidR="00C16F80">
      <w:rPr>
        <w:b/>
        <w:sz w:val="24"/>
      </w:rPr>
      <w:fldChar w:fldCharType="separate"/>
    </w:r>
    <w:r w:rsidR="008605CD">
      <w:rPr>
        <w:b/>
        <w:noProof/>
      </w:rPr>
      <w:t>2</w:t>
    </w:r>
    <w:r w:rsidR="00C16F80">
      <w:rPr>
        <w:b/>
        <w:sz w:val="24"/>
      </w:rPr>
      <w:fldChar w:fldCharType="end"/>
    </w:r>
    <w:r>
      <w:rPr>
        <w:lang w:val="zh-CN"/>
      </w:rPr>
      <w:t xml:space="preserve"> / </w:t>
    </w:r>
    <w:r w:rsidR="00C16F80">
      <w:rPr>
        <w:b/>
        <w:sz w:val="24"/>
      </w:rPr>
      <w:fldChar w:fldCharType="begin"/>
    </w:r>
    <w:r>
      <w:rPr>
        <w:b/>
      </w:rPr>
      <w:instrText>NUMPAGES</w:instrText>
    </w:r>
    <w:r w:rsidR="00C16F80">
      <w:rPr>
        <w:b/>
        <w:sz w:val="24"/>
      </w:rPr>
      <w:fldChar w:fldCharType="separate"/>
    </w:r>
    <w:r w:rsidR="008605CD">
      <w:rPr>
        <w:b/>
        <w:noProof/>
      </w:rPr>
      <w:t>8</w:t>
    </w:r>
    <w:r w:rsidR="00C16F80">
      <w:rPr>
        <w:b/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3D6F"/>
    <w:multiLevelType w:val="hybridMultilevel"/>
    <w:tmpl w:val="0FC2C4E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5C622C5"/>
    <w:multiLevelType w:val="singleLevel"/>
    <w:tmpl w:val="AAF633C2"/>
    <w:lvl w:ilvl="0">
      <w:start w:val="1"/>
      <w:numFmt w:val="lowerLetter"/>
      <w:lvlText w:val="%1."/>
      <w:lvlJc w:val="left"/>
      <w:pPr>
        <w:tabs>
          <w:tab w:val="num" w:pos="600"/>
        </w:tabs>
        <w:ind w:left="600" w:hanging="285"/>
      </w:pPr>
      <w:rPr>
        <w:rFonts w:hint="default"/>
      </w:rPr>
    </w:lvl>
  </w:abstractNum>
  <w:abstractNum w:abstractNumId="2" w15:restartNumberingAfterBreak="0">
    <w:nsid w:val="060C3C4A"/>
    <w:multiLevelType w:val="hybridMultilevel"/>
    <w:tmpl w:val="7292E198"/>
    <w:lvl w:ilvl="0" w:tplc="44E203CE">
      <w:start w:val="1"/>
      <w:numFmt w:val="decimal"/>
      <w:lvlText w:val="%1．"/>
      <w:lvlJc w:val="left"/>
      <w:pPr>
        <w:tabs>
          <w:tab w:val="num" w:pos="375"/>
        </w:tabs>
        <w:ind w:left="375" w:hanging="375"/>
      </w:pPr>
      <w:rPr>
        <w:rFonts w:hint="eastAsia"/>
      </w:rPr>
    </w:lvl>
    <w:lvl w:ilvl="1" w:tplc="29F85F20">
      <w:start w:val="1"/>
      <w:numFmt w:val="lowerLetter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A546439"/>
    <w:multiLevelType w:val="hybridMultilevel"/>
    <w:tmpl w:val="48FA086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A8A53BE"/>
    <w:multiLevelType w:val="singleLevel"/>
    <w:tmpl w:val="AAF633C2"/>
    <w:lvl w:ilvl="0">
      <w:start w:val="1"/>
      <w:numFmt w:val="lowerLetter"/>
      <w:lvlText w:val="%1."/>
      <w:lvlJc w:val="left"/>
      <w:pPr>
        <w:tabs>
          <w:tab w:val="num" w:pos="600"/>
        </w:tabs>
        <w:ind w:left="600" w:hanging="285"/>
      </w:pPr>
      <w:rPr>
        <w:rFonts w:hint="default"/>
      </w:rPr>
    </w:lvl>
  </w:abstractNum>
  <w:abstractNum w:abstractNumId="5" w15:restartNumberingAfterBreak="0">
    <w:nsid w:val="264C5A39"/>
    <w:multiLevelType w:val="hybridMultilevel"/>
    <w:tmpl w:val="4F725ED8"/>
    <w:lvl w:ilvl="0" w:tplc="8D126CB2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2D1E178A"/>
    <w:multiLevelType w:val="hybridMultilevel"/>
    <w:tmpl w:val="168EC582"/>
    <w:lvl w:ilvl="0" w:tplc="0409000F">
      <w:start w:val="5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ED9010A"/>
    <w:multiLevelType w:val="singleLevel"/>
    <w:tmpl w:val="AAF633C2"/>
    <w:lvl w:ilvl="0">
      <w:start w:val="1"/>
      <w:numFmt w:val="lowerLetter"/>
      <w:lvlText w:val="%1."/>
      <w:lvlJc w:val="left"/>
      <w:pPr>
        <w:tabs>
          <w:tab w:val="num" w:pos="600"/>
        </w:tabs>
        <w:ind w:left="600" w:hanging="285"/>
      </w:pPr>
      <w:rPr>
        <w:rFonts w:hint="default"/>
      </w:rPr>
    </w:lvl>
  </w:abstractNum>
  <w:abstractNum w:abstractNumId="8" w15:restartNumberingAfterBreak="0">
    <w:nsid w:val="39C31AAB"/>
    <w:multiLevelType w:val="singleLevel"/>
    <w:tmpl w:val="AAF633C2"/>
    <w:lvl w:ilvl="0">
      <w:start w:val="1"/>
      <w:numFmt w:val="lowerLetter"/>
      <w:lvlText w:val="%1."/>
      <w:lvlJc w:val="left"/>
      <w:pPr>
        <w:tabs>
          <w:tab w:val="num" w:pos="600"/>
        </w:tabs>
        <w:ind w:left="600" w:hanging="285"/>
      </w:pPr>
      <w:rPr>
        <w:rFonts w:hint="default"/>
      </w:rPr>
    </w:lvl>
  </w:abstractNum>
  <w:abstractNum w:abstractNumId="9" w15:restartNumberingAfterBreak="0">
    <w:nsid w:val="3F961739"/>
    <w:multiLevelType w:val="hybridMultilevel"/>
    <w:tmpl w:val="2ABCB526"/>
    <w:lvl w:ilvl="0" w:tplc="AAF633C2">
      <w:start w:val="1"/>
      <w:numFmt w:val="lowerLetter"/>
      <w:lvlText w:val="%1."/>
      <w:lvlJc w:val="left"/>
      <w:pPr>
        <w:tabs>
          <w:tab w:val="num" w:pos="600"/>
        </w:tabs>
        <w:ind w:left="600" w:hanging="2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46446019"/>
    <w:multiLevelType w:val="hybridMultilevel"/>
    <w:tmpl w:val="67F20DE6"/>
    <w:lvl w:ilvl="0" w:tplc="78DC0B5E">
      <w:start w:val="1"/>
      <w:numFmt w:val="lowerLetter"/>
      <w:lvlText w:val="%1.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1" w15:restartNumberingAfterBreak="0">
    <w:nsid w:val="46683EBD"/>
    <w:multiLevelType w:val="hybridMultilevel"/>
    <w:tmpl w:val="51464350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5CD24058"/>
    <w:multiLevelType w:val="hybridMultilevel"/>
    <w:tmpl w:val="B822798E"/>
    <w:lvl w:ilvl="0" w:tplc="9312C2AC">
      <w:start w:val="7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75982393"/>
    <w:multiLevelType w:val="singleLevel"/>
    <w:tmpl w:val="FFF62CFA"/>
    <w:lvl w:ilvl="0">
      <w:start w:val="1"/>
      <w:numFmt w:val="lowerLetter"/>
      <w:lvlText w:val="%1．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4" w15:restartNumberingAfterBreak="0">
    <w:nsid w:val="7918610C"/>
    <w:multiLevelType w:val="singleLevel"/>
    <w:tmpl w:val="CAFCA05E"/>
    <w:lvl w:ilvl="0">
      <w:start w:val="1"/>
      <w:numFmt w:val="lowerLetter"/>
      <w:lvlText w:val="%1．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 w15:restartNumberingAfterBreak="0">
    <w:nsid w:val="7DB56F58"/>
    <w:multiLevelType w:val="hybridMultilevel"/>
    <w:tmpl w:val="A0F453B2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7E2B1DD5"/>
    <w:multiLevelType w:val="hybridMultilevel"/>
    <w:tmpl w:val="C50AABEC"/>
    <w:lvl w:ilvl="0" w:tplc="C2D4EA64">
      <w:start w:val="1"/>
      <w:numFmt w:val="lowerLetter"/>
      <w:lvlText w:val="%1.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num w:numId="1" w16cid:durableId="1634797958">
    <w:abstractNumId w:val="1"/>
  </w:num>
  <w:num w:numId="2" w16cid:durableId="585071796">
    <w:abstractNumId w:val="8"/>
  </w:num>
  <w:num w:numId="3" w16cid:durableId="569850240">
    <w:abstractNumId w:val="7"/>
  </w:num>
  <w:num w:numId="4" w16cid:durableId="931544487">
    <w:abstractNumId w:val="4"/>
  </w:num>
  <w:num w:numId="5" w16cid:durableId="956910082">
    <w:abstractNumId w:val="14"/>
  </w:num>
  <w:num w:numId="6" w16cid:durableId="1483112292">
    <w:abstractNumId w:val="13"/>
  </w:num>
  <w:num w:numId="7" w16cid:durableId="2137403902">
    <w:abstractNumId w:val="16"/>
  </w:num>
  <w:num w:numId="8" w16cid:durableId="727076497">
    <w:abstractNumId w:val="2"/>
  </w:num>
  <w:num w:numId="9" w16cid:durableId="1670399461">
    <w:abstractNumId w:val="6"/>
  </w:num>
  <w:num w:numId="10" w16cid:durableId="1306426227">
    <w:abstractNumId w:val="15"/>
  </w:num>
  <w:num w:numId="11" w16cid:durableId="1253275971">
    <w:abstractNumId w:val="0"/>
  </w:num>
  <w:num w:numId="12" w16cid:durableId="1159729065">
    <w:abstractNumId w:val="5"/>
  </w:num>
  <w:num w:numId="13" w16cid:durableId="135030529">
    <w:abstractNumId w:val="11"/>
  </w:num>
  <w:num w:numId="14" w16cid:durableId="239564216">
    <w:abstractNumId w:val="3"/>
  </w:num>
  <w:num w:numId="15" w16cid:durableId="1204319747">
    <w:abstractNumId w:val="10"/>
  </w:num>
  <w:num w:numId="16" w16cid:durableId="848980038">
    <w:abstractNumId w:val="9"/>
  </w:num>
  <w:num w:numId="17" w16cid:durableId="8990260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3F"/>
    <w:rsid w:val="00027259"/>
    <w:rsid w:val="00042325"/>
    <w:rsid w:val="0017335C"/>
    <w:rsid w:val="001810C7"/>
    <w:rsid w:val="00181769"/>
    <w:rsid w:val="00196B9C"/>
    <w:rsid w:val="001C6BA1"/>
    <w:rsid w:val="001D2AEC"/>
    <w:rsid w:val="00234779"/>
    <w:rsid w:val="00284D14"/>
    <w:rsid w:val="00290076"/>
    <w:rsid w:val="002F3241"/>
    <w:rsid w:val="003161C7"/>
    <w:rsid w:val="00321615"/>
    <w:rsid w:val="00364FEA"/>
    <w:rsid w:val="003C0E5E"/>
    <w:rsid w:val="00416FC7"/>
    <w:rsid w:val="004302D0"/>
    <w:rsid w:val="00472EA2"/>
    <w:rsid w:val="004A373A"/>
    <w:rsid w:val="004B4D8E"/>
    <w:rsid w:val="004D3910"/>
    <w:rsid w:val="00502473"/>
    <w:rsid w:val="00527B2C"/>
    <w:rsid w:val="00562B30"/>
    <w:rsid w:val="0057573F"/>
    <w:rsid w:val="005F76BA"/>
    <w:rsid w:val="00666029"/>
    <w:rsid w:val="0067448E"/>
    <w:rsid w:val="006D481B"/>
    <w:rsid w:val="006F3792"/>
    <w:rsid w:val="00731253"/>
    <w:rsid w:val="007C0A8D"/>
    <w:rsid w:val="007F76EC"/>
    <w:rsid w:val="00834AC3"/>
    <w:rsid w:val="008605CD"/>
    <w:rsid w:val="008E745C"/>
    <w:rsid w:val="00906A61"/>
    <w:rsid w:val="00910E7F"/>
    <w:rsid w:val="0095258E"/>
    <w:rsid w:val="00953E1C"/>
    <w:rsid w:val="009F4052"/>
    <w:rsid w:val="00A24C3C"/>
    <w:rsid w:val="00A938CD"/>
    <w:rsid w:val="00B8795F"/>
    <w:rsid w:val="00BE187E"/>
    <w:rsid w:val="00C16F80"/>
    <w:rsid w:val="00C562D6"/>
    <w:rsid w:val="00C86DAE"/>
    <w:rsid w:val="00CD2A00"/>
    <w:rsid w:val="00D33BAF"/>
    <w:rsid w:val="00D4304A"/>
    <w:rsid w:val="00DA2FC3"/>
    <w:rsid w:val="00E0039B"/>
    <w:rsid w:val="00F05DA7"/>
    <w:rsid w:val="00F324E1"/>
    <w:rsid w:val="00F97151"/>
    <w:rsid w:val="00FE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4820A2"/>
  <w15:docId w15:val="{96B13CC4-FF89-9D48-978E-E396C6850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A2FC3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A2FC3"/>
    <w:pPr>
      <w:keepNext/>
      <w:keepLines/>
      <w:widowControl/>
      <w:tabs>
        <w:tab w:val="left" w:pos="-720"/>
      </w:tabs>
      <w:suppressAutoHyphens/>
      <w:overflowPunct w:val="0"/>
      <w:autoSpaceDE w:val="0"/>
      <w:autoSpaceDN w:val="0"/>
      <w:adjustRightInd w:val="0"/>
      <w:spacing w:before="120" w:after="20"/>
      <w:textAlignment w:val="baseline"/>
      <w:outlineLvl w:val="0"/>
    </w:pPr>
    <w:rPr>
      <w:rFonts w:ascii="ZapfHumnst BT" w:hAnsi="ZapfHumnst BT"/>
      <w:b/>
      <w:caps/>
      <w:spacing w:val="-2"/>
      <w:kern w:val="28"/>
      <w:sz w:val="24"/>
      <w:szCs w:val="20"/>
      <w:lang w:val="en-AU"/>
    </w:rPr>
  </w:style>
  <w:style w:type="paragraph" w:styleId="2">
    <w:name w:val="heading 2"/>
    <w:basedOn w:val="1"/>
    <w:next w:val="a"/>
    <w:qFormat/>
    <w:rsid w:val="00DA2FC3"/>
    <w:pPr>
      <w:spacing w:before="60"/>
      <w:outlineLvl w:val="1"/>
    </w:pPr>
    <w:rPr>
      <w:caps w:val="0"/>
      <w:kern w:val="1"/>
    </w:rPr>
  </w:style>
  <w:style w:type="paragraph" w:styleId="3">
    <w:name w:val="heading 3"/>
    <w:basedOn w:val="a"/>
    <w:next w:val="a"/>
    <w:qFormat/>
    <w:rsid w:val="00DA2FC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3"/>
    <w:next w:val="a"/>
    <w:qFormat/>
    <w:rsid w:val="00DA2FC3"/>
    <w:pPr>
      <w:widowControl/>
      <w:tabs>
        <w:tab w:val="left" w:pos="-720"/>
      </w:tabs>
      <w:suppressAutoHyphens/>
      <w:overflowPunct w:val="0"/>
      <w:autoSpaceDE w:val="0"/>
      <w:autoSpaceDN w:val="0"/>
      <w:adjustRightInd w:val="0"/>
      <w:spacing w:before="0" w:after="20" w:line="240" w:lineRule="auto"/>
      <w:textAlignment w:val="baseline"/>
      <w:outlineLvl w:val="3"/>
    </w:pPr>
    <w:rPr>
      <w:rFonts w:ascii="ZapfHumnst BT" w:hAnsi="ZapfHumnst BT"/>
      <w:bCs w:val="0"/>
      <w:i/>
      <w:spacing w:val="-2"/>
      <w:kern w:val="0"/>
      <w:sz w:val="22"/>
      <w:szCs w:val="20"/>
      <w:lang w:val="en-AU"/>
    </w:rPr>
  </w:style>
  <w:style w:type="paragraph" w:styleId="5">
    <w:name w:val="heading 5"/>
    <w:basedOn w:val="a"/>
    <w:next w:val="a"/>
    <w:qFormat/>
    <w:rsid w:val="00DA2FC3"/>
    <w:pPr>
      <w:keepLines/>
      <w:widowControl/>
      <w:tabs>
        <w:tab w:val="left" w:pos="-720"/>
      </w:tabs>
      <w:suppressAutoHyphens/>
      <w:overflowPunct w:val="0"/>
      <w:autoSpaceDE w:val="0"/>
      <w:autoSpaceDN w:val="0"/>
      <w:adjustRightInd w:val="0"/>
      <w:spacing w:before="240" w:after="60"/>
      <w:textAlignment w:val="baseline"/>
      <w:outlineLvl w:val="4"/>
    </w:pPr>
    <w:rPr>
      <w:rFonts w:ascii="Arial" w:hAnsi="Arial"/>
      <w:spacing w:val="-2"/>
      <w:kern w:val="22"/>
      <w:sz w:val="22"/>
      <w:szCs w:val="20"/>
      <w:lang w:val="en-AU"/>
    </w:rPr>
  </w:style>
  <w:style w:type="paragraph" w:styleId="6">
    <w:name w:val="heading 6"/>
    <w:basedOn w:val="a"/>
    <w:next w:val="a"/>
    <w:qFormat/>
    <w:rsid w:val="00DA2FC3"/>
    <w:pPr>
      <w:keepLines/>
      <w:widowControl/>
      <w:tabs>
        <w:tab w:val="left" w:pos="-720"/>
      </w:tabs>
      <w:suppressAutoHyphens/>
      <w:overflowPunct w:val="0"/>
      <w:autoSpaceDE w:val="0"/>
      <w:autoSpaceDN w:val="0"/>
      <w:adjustRightInd w:val="0"/>
      <w:spacing w:before="240" w:after="60"/>
      <w:textAlignment w:val="baseline"/>
      <w:outlineLvl w:val="5"/>
    </w:pPr>
    <w:rPr>
      <w:rFonts w:ascii="Arial" w:hAnsi="Arial"/>
      <w:i/>
      <w:spacing w:val="-2"/>
      <w:kern w:val="22"/>
      <w:sz w:val="22"/>
      <w:szCs w:val="20"/>
      <w:lang w:val="en-AU"/>
    </w:rPr>
  </w:style>
  <w:style w:type="paragraph" w:styleId="7">
    <w:name w:val="heading 7"/>
    <w:basedOn w:val="a"/>
    <w:next w:val="a"/>
    <w:qFormat/>
    <w:rsid w:val="00DA2FC3"/>
    <w:pPr>
      <w:keepLines/>
      <w:widowControl/>
      <w:tabs>
        <w:tab w:val="left" w:pos="-720"/>
      </w:tabs>
      <w:suppressAutoHyphens/>
      <w:overflowPunct w:val="0"/>
      <w:autoSpaceDE w:val="0"/>
      <w:autoSpaceDN w:val="0"/>
      <w:adjustRightInd w:val="0"/>
      <w:spacing w:before="240" w:after="60"/>
      <w:textAlignment w:val="baseline"/>
      <w:outlineLvl w:val="6"/>
    </w:pPr>
    <w:rPr>
      <w:rFonts w:ascii="Arial" w:hAnsi="Arial"/>
      <w:spacing w:val="-2"/>
      <w:kern w:val="22"/>
      <w:sz w:val="20"/>
      <w:szCs w:val="20"/>
      <w:lang w:val="en-AU"/>
    </w:rPr>
  </w:style>
  <w:style w:type="paragraph" w:styleId="8">
    <w:name w:val="heading 8"/>
    <w:basedOn w:val="a"/>
    <w:next w:val="a"/>
    <w:qFormat/>
    <w:rsid w:val="00DA2FC3"/>
    <w:pPr>
      <w:keepLines/>
      <w:widowControl/>
      <w:tabs>
        <w:tab w:val="left" w:pos="-720"/>
      </w:tabs>
      <w:suppressAutoHyphens/>
      <w:overflowPunct w:val="0"/>
      <w:autoSpaceDE w:val="0"/>
      <w:autoSpaceDN w:val="0"/>
      <w:adjustRightInd w:val="0"/>
      <w:spacing w:before="240" w:after="60"/>
      <w:textAlignment w:val="baseline"/>
      <w:outlineLvl w:val="7"/>
    </w:pPr>
    <w:rPr>
      <w:rFonts w:ascii="Arial" w:hAnsi="Arial"/>
      <w:i/>
      <w:spacing w:val="-2"/>
      <w:kern w:val="22"/>
      <w:sz w:val="20"/>
      <w:szCs w:val="20"/>
      <w:lang w:val="en-AU"/>
    </w:rPr>
  </w:style>
  <w:style w:type="paragraph" w:styleId="9">
    <w:name w:val="heading 9"/>
    <w:basedOn w:val="a"/>
    <w:next w:val="a"/>
    <w:qFormat/>
    <w:rsid w:val="00DA2FC3"/>
    <w:pPr>
      <w:keepLines/>
      <w:widowControl/>
      <w:tabs>
        <w:tab w:val="left" w:pos="-720"/>
      </w:tabs>
      <w:suppressAutoHyphens/>
      <w:overflowPunct w:val="0"/>
      <w:autoSpaceDE w:val="0"/>
      <w:autoSpaceDN w:val="0"/>
      <w:adjustRightInd w:val="0"/>
      <w:spacing w:before="240" w:after="60"/>
      <w:textAlignment w:val="baseline"/>
      <w:outlineLvl w:val="8"/>
    </w:pPr>
    <w:rPr>
      <w:rFonts w:ascii="Arial" w:hAnsi="Arial"/>
      <w:i/>
      <w:spacing w:val="-2"/>
      <w:kern w:val="22"/>
      <w:sz w:val="18"/>
      <w:szCs w:val="20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DA2F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DA2F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  <w:rsid w:val="00DA2FC3"/>
  </w:style>
  <w:style w:type="paragraph" w:customStyle="1" w:styleId="10">
    <w:name w:val="样式1"/>
    <w:basedOn w:val="3"/>
    <w:rsid w:val="00DA2FC3"/>
    <w:pPr>
      <w:widowControl/>
      <w:tabs>
        <w:tab w:val="left" w:pos="-720"/>
      </w:tabs>
      <w:suppressAutoHyphens/>
      <w:overflowPunct w:val="0"/>
      <w:autoSpaceDE w:val="0"/>
      <w:autoSpaceDN w:val="0"/>
      <w:adjustRightInd w:val="0"/>
      <w:spacing w:before="0" w:after="20" w:line="240" w:lineRule="auto"/>
      <w:textAlignment w:val="baseline"/>
      <w:outlineLvl w:val="9"/>
    </w:pPr>
    <w:rPr>
      <w:rFonts w:ascii="Arial" w:eastAsia="黑体" w:hAnsi="ZapfHumnst BT"/>
      <w:bCs w:val="0"/>
      <w:spacing w:val="-2"/>
      <w:kern w:val="0"/>
      <w:sz w:val="22"/>
      <w:szCs w:val="20"/>
      <w:lang w:val="en-AU"/>
    </w:rPr>
  </w:style>
  <w:style w:type="paragraph" w:customStyle="1" w:styleId="a7">
    <w:name w:val="标准"/>
    <w:basedOn w:val="2"/>
    <w:rsid w:val="00DA2FC3"/>
    <w:pPr>
      <w:outlineLvl w:val="9"/>
    </w:pPr>
    <w:rPr>
      <w:rFonts w:ascii="黑体" w:eastAsia="黑体"/>
    </w:rPr>
  </w:style>
  <w:style w:type="paragraph" w:customStyle="1" w:styleId="L2Txt">
    <w:name w:val="L2Txt"/>
    <w:basedOn w:val="L1Txt"/>
    <w:rsid w:val="00DA2FC3"/>
    <w:pPr>
      <w:ind w:left="720"/>
    </w:pPr>
  </w:style>
  <w:style w:type="paragraph" w:customStyle="1" w:styleId="L1Txt">
    <w:name w:val="L1Txt"/>
    <w:basedOn w:val="a"/>
    <w:rsid w:val="00DA2FC3"/>
    <w:pPr>
      <w:keepLines/>
      <w:widowControl/>
      <w:tabs>
        <w:tab w:val="left" w:pos="-720"/>
      </w:tabs>
      <w:suppressAutoHyphens/>
      <w:overflowPunct w:val="0"/>
      <w:autoSpaceDE w:val="0"/>
      <w:autoSpaceDN w:val="0"/>
      <w:adjustRightInd w:val="0"/>
      <w:spacing w:after="20"/>
      <w:textAlignment w:val="baseline"/>
    </w:pPr>
    <w:rPr>
      <w:rFonts w:ascii="Helvetica" w:hAnsi="Helvetica"/>
      <w:spacing w:val="-3"/>
      <w:kern w:val="1"/>
      <w:sz w:val="22"/>
      <w:szCs w:val="20"/>
      <w:lang w:val="en-AU"/>
    </w:rPr>
  </w:style>
  <w:style w:type="paragraph" w:customStyle="1" w:styleId="21">
    <w:name w:val="正文文本 21"/>
    <w:basedOn w:val="a"/>
    <w:rsid w:val="00DA2FC3"/>
    <w:pPr>
      <w:keepLines/>
      <w:widowControl/>
      <w:tabs>
        <w:tab w:val="left" w:pos="-720"/>
      </w:tabs>
      <w:suppressAutoHyphens/>
      <w:overflowPunct w:val="0"/>
      <w:autoSpaceDE w:val="0"/>
      <w:autoSpaceDN w:val="0"/>
      <w:adjustRightInd w:val="0"/>
      <w:spacing w:after="20"/>
      <w:ind w:left="630"/>
      <w:jc w:val="left"/>
      <w:textAlignment w:val="baseline"/>
    </w:pPr>
    <w:rPr>
      <w:rFonts w:ascii="宋体" w:hAnsi="ZapfHumnst BT"/>
      <w:spacing w:val="-2"/>
      <w:kern w:val="22"/>
      <w:sz w:val="22"/>
      <w:szCs w:val="20"/>
      <w:lang w:val="en-AU"/>
    </w:rPr>
  </w:style>
  <w:style w:type="paragraph" w:styleId="a8">
    <w:name w:val="Body Text Indent"/>
    <w:basedOn w:val="a"/>
    <w:rsid w:val="00DA2FC3"/>
    <w:pPr>
      <w:widowControl/>
      <w:ind w:firstLine="480"/>
      <w:jc w:val="left"/>
    </w:pPr>
    <w:rPr>
      <w:kern w:val="0"/>
      <w:sz w:val="20"/>
      <w:szCs w:val="20"/>
    </w:rPr>
  </w:style>
  <w:style w:type="paragraph" w:styleId="a9">
    <w:name w:val="List Bullet"/>
    <w:basedOn w:val="a"/>
    <w:autoRedefine/>
    <w:rsid w:val="00DA2FC3"/>
    <w:pPr>
      <w:keepLines/>
      <w:widowControl/>
      <w:tabs>
        <w:tab w:val="left" w:pos="-720"/>
      </w:tabs>
      <w:suppressAutoHyphens/>
      <w:overflowPunct w:val="0"/>
      <w:autoSpaceDE w:val="0"/>
      <w:autoSpaceDN w:val="0"/>
      <w:adjustRightInd w:val="0"/>
      <w:spacing w:after="20"/>
      <w:ind w:left="283" w:hanging="283"/>
      <w:textAlignment w:val="baseline"/>
    </w:pPr>
    <w:rPr>
      <w:rFonts w:ascii="ZapfHumnst BT" w:hAnsi="ZapfHumnst BT"/>
      <w:spacing w:val="-2"/>
      <w:kern w:val="22"/>
      <w:sz w:val="22"/>
      <w:szCs w:val="20"/>
      <w:lang w:val="en-AU"/>
    </w:rPr>
  </w:style>
  <w:style w:type="character" w:styleId="aa">
    <w:name w:val="Hyperlink"/>
    <w:basedOn w:val="a0"/>
    <w:uiPriority w:val="99"/>
    <w:rsid w:val="00DA2FC3"/>
    <w:rPr>
      <w:color w:val="0000FF"/>
      <w:u w:val="single"/>
    </w:rPr>
  </w:style>
  <w:style w:type="paragraph" w:styleId="TOC1">
    <w:name w:val="toc 1"/>
    <w:basedOn w:val="a"/>
    <w:next w:val="a"/>
    <w:autoRedefine/>
    <w:uiPriority w:val="39"/>
    <w:rsid w:val="00DA2FC3"/>
    <w:pPr>
      <w:spacing w:before="120" w:after="120"/>
      <w:jc w:val="left"/>
    </w:pPr>
    <w:rPr>
      <w:b/>
      <w:bCs/>
      <w:caps/>
    </w:rPr>
  </w:style>
  <w:style w:type="paragraph" w:styleId="TOC2">
    <w:name w:val="toc 2"/>
    <w:basedOn w:val="TOC1"/>
    <w:next w:val="a"/>
    <w:autoRedefine/>
    <w:uiPriority w:val="39"/>
    <w:rsid w:val="00DA2FC3"/>
    <w:pPr>
      <w:spacing w:before="0" w:after="0"/>
      <w:ind w:left="210"/>
    </w:pPr>
    <w:rPr>
      <w:b w:val="0"/>
      <w:bCs w:val="0"/>
      <w:caps w:val="0"/>
      <w:smallCaps/>
    </w:rPr>
  </w:style>
  <w:style w:type="paragraph" w:styleId="TOC3">
    <w:name w:val="toc 3"/>
    <w:basedOn w:val="TOC2"/>
    <w:next w:val="a"/>
    <w:autoRedefine/>
    <w:semiHidden/>
    <w:rsid w:val="00DA2FC3"/>
    <w:pPr>
      <w:ind w:left="420"/>
    </w:pPr>
    <w:rPr>
      <w:i/>
      <w:iCs/>
      <w:smallCaps w:val="0"/>
    </w:rPr>
  </w:style>
  <w:style w:type="paragraph" w:styleId="TOC4">
    <w:name w:val="toc 4"/>
    <w:basedOn w:val="a"/>
    <w:next w:val="a"/>
    <w:autoRedefine/>
    <w:semiHidden/>
    <w:rsid w:val="00DA2FC3"/>
    <w:pPr>
      <w:ind w:left="630"/>
      <w:jc w:val="left"/>
    </w:pPr>
    <w:rPr>
      <w:szCs w:val="21"/>
    </w:rPr>
  </w:style>
  <w:style w:type="paragraph" w:styleId="TOC5">
    <w:name w:val="toc 5"/>
    <w:basedOn w:val="a"/>
    <w:next w:val="a"/>
    <w:autoRedefine/>
    <w:semiHidden/>
    <w:rsid w:val="00DA2FC3"/>
    <w:pPr>
      <w:ind w:left="840"/>
      <w:jc w:val="left"/>
    </w:pPr>
    <w:rPr>
      <w:szCs w:val="21"/>
    </w:rPr>
  </w:style>
  <w:style w:type="paragraph" w:styleId="TOC6">
    <w:name w:val="toc 6"/>
    <w:basedOn w:val="a"/>
    <w:next w:val="a"/>
    <w:autoRedefine/>
    <w:semiHidden/>
    <w:rsid w:val="00DA2FC3"/>
    <w:pPr>
      <w:ind w:left="1050"/>
      <w:jc w:val="left"/>
    </w:pPr>
    <w:rPr>
      <w:szCs w:val="21"/>
    </w:rPr>
  </w:style>
  <w:style w:type="paragraph" w:styleId="TOC7">
    <w:name w:val="toc 7"/>
    <w:basedOn w:val="a"/>
    <w:next w:val="a"/>
    <w:autoRedefine/>
    <w:semiHidden/>
    <w:rsid w:val="00DA2FC3"/>
    <w:pPr>
      <w:ind w:left="1260"/>
      <w:jc w:val="left"/>
    </w:pPr>
    <w:rPr>
      <w:szCs w:val="21"/>
    </w:rPr>
  </w:style>
  <w:style w:type="paragraph" w:styleId="TOC8">
    <w:name w:val="toc 8"/>
    <w:basedOn w:val="a"/>
    <w:next w:val="a"/>
    <w:autoRedefine/>
    <w:semiHidden/>
    <w:rsid w:val="00DA2FC3"/>
    <w:pPr>
      <w:ind w:left="1470"/>
      <w:jc w:val="left"/>
    </w:pPr>
    <w:rPr>
      <w:szCs w:val="21"/>
    </w:rPr>
  </w:style>
  <w:style w:type="paragraph" w:styleId="TOC9">
    <w:name w:val="toc 9"/>
    <w:basedOn w:val="a"/>
    <w:next w:val="a"/>
    <w:autoRedefine/>
    <w:semiHidden/>
    <w:rsid w:val="00DA2FC3"/>
    <w:pPr>
      <w:ind w:left="1680"/>
      <w:jc w:val="left"/>
    </w:pPr>
    <w:rPr>
      <w:szCs w:val="21"/>
    </w:rPr>
  </w:style>
  <w:style w:type="paragraph" w:styleId="ab">
    <w:name w:val="Document Map"/>
    <w:basedOn w:val="a"/>
    <w:semiHidden/>
    <w:rsid w:val="00DA2FC3"/>
    <w:pPr>
      <w:shd w:val="clear" w:color="auto" w:fill="000080"/>
    </w:pPr>
  </w:style>
  <w:style w:type="paragraph" w:styleId="ac">
    <w:name w:val="Normal Indent"/>
    <w:aliases w:val="表正文,正文非缩进,特点,段1,标题4,正文（首行缩进两字） Char Char,ALT+Z"/>
    <w:basedOn w:val="a"/>
    <w:rsid w:val="00DA2FC3"/>
    <w:pPr>
      <w:ind w:firstLine="420"/>
    </w:pPr>
    <w:rPr>
      <w:szCs w:val="20"/>
    </w:rPr>
  </w:style>
  <w:style w:type="paragraph" w:styleId="ad">
    <w:name w:val="Balloon Text"/>
    <w:basedOn w:val="a"/>
    <w:semiHidden/>
    <w:rsid w:val="00DA2FC3"/>
    <w:rPr>
      <w:sz w:val="18"/>
      <w:szCs w:val="18"/>
    </w:rPr>
  </w:style>
  <w:style w:type="table" w:styleId="ae">
    <w:name w:val="Table Grid"/>
    <w:basedOn w:val="a1"/>
    <w:rsid w:val="0073125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页眉 字符"/>
    <w:basedOn w:val="a0"/>
    <w:link w:val="a3"/>
    <w:uiPriority w:val="99"/>
    <w:rsid w:val="0067448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4037;&#20316;&#25991;&#20214;&#22841;\&#20854;&#20182;\CMMI3\L3_RD&amp;REQM\&#27169;&#26495;\&#36719;&#20214;&#38656;&#27714;&#35268;&#26684;&#35828;&#26126;&#20070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软件需求规格说明书.dot</Template>
  <TotalTime>2</TotalTime>
  <Pages>4</Pages>
  <Words>1165</Words>
  <Characters>1458</Characters>
  <Application>Microsoft Office Word</Application>
  <DocSecurity>0</DocSecurity>
  <Lines>132</Lines>
  <Paragraphs>187</Paragraphs>
  <ScaleCrop>false</ScaleCrop>
  <Company> </Company>
  <LinksUpToDate>false</LinksUpToDate>
  <CharactersWithSpaces>2436</CharactersWithSpaces>
  <SharedDoc>false</SharedDoc>
  <HLinks>
    <vt:vector size="150" baseType="variant">
      <vt:variant>
        <vt:i4>1703995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_Toc259863639</vt:lpwstr>
      </vt:variant>
      <vt:variant>
        <vt:i4>1703995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_Toc259863638</vt:lpwstr>
      </vt:variant>
      <vt:variant>
        <vt:i4>1703995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_Toc259863637</vt:lpwstr>
      </vt:variant>
      <vt:variant>
        <vt:i4>1703995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_Toc259863636</vt:lpwstr>
      </vt:variant>
      <vt:variant>
        <vt:i4>1703995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_Toc259863635</vt:lpwstr>
      </vt:variant>
      <vt:variant>
        <vt:i4>1703995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_Toc259863634</vt:lpwstr>
      </vt:variant>
      <vt:variant>
        <vt:i4>1703995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_Toc259863633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_Toc259863632</vt:lpwstr>
      </vt:variant>
      <vt:variant>
        <vt:i4>1703995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_Toc259863631</vt:lpwstr>
      </vt:variant>
      <vt:variant>
        <vt:i4>1703995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_Toc259863630</vt:lpwstr>
      </vt:variant>
      <vt:variant>
        <vt:i4>1769531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_Toc259863629</vt:lpwstr>
      </vt:variant>
      <vt:variant>
        <vt:i4>1769531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_Toc259863628</vt:lpwstr>
      </vt:variant>
      <vt:variant>
        <vt:i4>1769531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_Toc259863627</vt:lpwstr>
      </vt:variant>
      <vt:variant>
        <vt:i4>1769531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_Toc259863626</vt:lpwstr>
      </vt:variant>
      <vt:variant>
        <vt:i4>1769531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_Toc259863625</vt:lpwstr>
      </vt:variant>
      <vt:variant>
        <vt:i4>1769531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_Toc259863624</vt:lpwstr>
      </vt:variant>
      <vt:variant>
        <vt:i4>1769531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_Toc259863623</vt:lpwstr>
      </vt:variant>
      <vt:variant>
        <vt:i4>1769531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_Toc259863622</vt:lpwstr>
      </vt:variant>
      <vt:variant>
        <vt:i4>1769531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_Toc259863621</vt:lpwstr>
      </vt:variant>
      <vt:variant>
        <vt:i4>1769531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_Toc259863620</vt:lpwstr>
      </vt:variant>
      <vt:variant>
        <vt:i4>1572923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_Toc259863619</vt:lpwstr>
      </vt:variant>
      <vt:variant>
        <vt:i4>1572923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_Toc259863618</vt:lpwstr>
      </vt:variant>
      <vt:variant>
        <vt:i4>1572923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_Toc259863617</vt:lpwstr>
      </vt:variant>
      <vt:variant>
        <vt:i4>1572923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_Toc259863616</vt:lpwstr>
      </vt:variant>
      <vt:variant>
        <vt:i4>1572923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_Toc259863615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软件需求规格说明书</dc:title>
  <dc:creator>dimine</dc:creator>
  <cp:lastModifiedBy>翊翔 郝</cp:lastModifiedBy>
  <cp:revision>6</cp:revision>
  <cp:lastPrinted>2001-12-29T08:38:00Z</cp:lastPrinted>
  <dcterms:created xsi:type="dcterms:W3CDTF">2019-03-05T04:31:00Z</dcterms:created>
  <dcterms:modified xsi:type="dcterms:W3CDTF">2026-09-22T10:56:00Z</dcterms:modified>
</cp:coreProperties>
</file>